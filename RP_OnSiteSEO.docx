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D7BAC" w14:textId="77777777" w:rsidR="00510C29" w:rsidRDefault="00341B93" w:rsidP="00341B93"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1" layoutInCell="1" allowOverlap="1" wp14:anchorId="2297EF6A" wp14:editId="39C88409">
                <wp:simplePos x="0" y="0"/>
                <wp:positionH relativeFrom="column">
                  <wp:posOffset>2098040</wp:posOffset>
                </wp:positionH>
                <wp:positionV relativeFrom="page">
                  <wp:posOffset>956310</wp:posOffset>
                </wp:positionV>
                <wp:extent cx="3731260" cy="835660"/>
                <wp:effectExtent l="0" t="0" r="0" b="3175"/>
                <wp:wrapNone/>
                <wp:docPr id="3" name="Textové po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37784B" w14:textId="77777777" w:rsidR="00341B93" w:rsidRPr="00BA365E" w:rsidRDefault="00341B93" w:rsidP="00D06100">
                            <w:pPr>
                              <w:spacing w:before="0" w:after="160"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2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t xml:space="preserve">Střední průmyslová škola strojní 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br/>
                              <w:t>a elektrotechnická a 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97EF6A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left:0;text-align:left;margin-left:165.2pt;margin-top:75.3pt;width:293.8pt;height:65.8pt;z-index:2516480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" stroked="f">
                <v:textbox style="mso-fit-shape-to-text:t">
                  <w:txbxContent>
                    <w:p w14:paraId="5A37784B" w14:textId="77777777" w:rsidR="00341B93" w:rsidRPr="00BA365E" w:rsidRDefault="00341B93" w:rsidP="00D06100">
                      <w:pPr>
                        <w:spacing w:before="0" w:after="160"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2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t xml:space="preserve">Střední průmyslová škola strojní </w:t>
                      </w: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br/>
                        <w:t>a elektrotechnická a 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5C7E0E88" wp14:editId="6B005943">
                <wp:simplePos x="0" y="0"/>
                <wp:positionH relativeFrom="column">
                  <wp:posOffset>2064385</wp:posOffset>
                </wp:positionH>
                <wp:positionV relativeFrom="page">
                  <wp:posOffset>4204970</wp:posOffset>
                </wp:positionV>
                <wp:extent cx="4391025" cy="1199515"/>
                <wp:effectExtent l="0" t="0" r="9525" b="635"/>
                <wp:wrapNone/>
                <wp:docPr id="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A67CDBF" w14:textId="5481848E" w:rsidR="00341B93" w:rsidRPr="00BA365E" w:rsidRDefault="003A51B1" w:rsidP="00D06100">
                                <w:pPr>
                                  <w:spacing w:line="259" w:lineRule="auto"/>
                                  <w:ind w:firstLine="0"/>
                                  <w:jc w:val="left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On site SEO</w:t>
                                </w:r>
                              </w:p>
                            </w:sdtContent>
                          </w:sdt>
                          <w:p w14:paraId="5B4CF1A0" w14:textId="26EFF015" w:rsidR="00341B93" w:rsidRPr="00BA365E" w:rsidRDefault="008101C3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7E0E88" id="Textové pole 2" o:spid="_x0000_s1027" type="#_x0000_t202" style="position:absolute;left:0;text-align:left;margin-left:162.55pt;margin-top:331.1pt;width:345.75pt;height:94.45pt;z-index:2516541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A67CDBF" w14:textId="5481848E" w:rsidR="00341B93" w:rsidRPr="00BA365E" w:rsidRDefault="003A51B1" w:rsidP="00D06100">
                          <w:pPr>
                            <w:spacing w:line="259" w:lineRule="auto"/>
                            <w:ind w:firstLine="0"/>
                            <w:jc w:val="left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On site SEO</w:t>
                          </w:r>
                        </w:p>
                      </w:sdtContent>
                    </w:sdt>
                    <w:p w14:paraId="5B4CF1A0" w14:textId="26EFF015" w:rsidR="00341B93" w:rsidRPr="00BA365E" w:rsidRDefault="008101C3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076D41B9" wp14:editId="057F1CB8">
                <wp:simplePos x="0" y="0"/>
                <wp:positionH relativeFrom="margin">
                  <wp:posOffset>1724025</wp:posOffset>
                </wp:positionH>
                <wp:positionV relativeFrom="margin">
                  <wp:posOffset>-153035</wp:posOffset>
                </wp:positionV>
                <wp:extent cx="0" cy="9391650"/>
                <wp:effectExtent l="19050" t="19050" r="19050" b="10795"/>
                <wp:wrapNone/>
                <wp:docPr id="1" name="Přímá spojnice se šipkou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24B078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" o:spid="_x0000_s1026" type="#_x0000_t32" style="position:absolute;margin-left:135.75pt;margin-top:-12.05pt;width:0;height:739.5pt;z-index:251660288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787D6F65" wp14:editId="7F276A80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1935"/>
                <wp:effectExtent l="0" t="0" r="0" b="0"/>
                <wp:wrapNone/>
                <wp:docPr id="4" name="Textové po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63F4A" w14:textId="6E185D51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101C3">
                                  <w:rPr>
                                    <w:b/>
                                  </w:rPr>
                                  <w:t>Tomáš Pacák</w:t>
                                </w:r>
                              </w:sdtContent>
                            </w:sdt>
                          </w:p>
                          <w:p w14:paraId="7F56C51B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3ED4AB19" w14:textId="68AE982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Ing.</w:t>
                            </w:r>
                            <w:r w:rsidR="008101C3">
                              <w:rPr>
                                <w:b/>
                              </w:rPr>
                              <w:t xml:space="preserve"> Tomáš</w:t>
                            </w:r>
                            <w:r w:rsidRPr="00B003CF">
                              <w:rPr>
                                <w:b/>
                              </w:rPr>
                              <w:t xml:space="preserve"> </w:t>
                            </w:r>
                            <w:r w:rsidR="008101C3">
                              <w:rPr>
                                <w:b/>
                              </w:rPr>
                              <w:t>Kazda</w:t>
                            </w:r>
                          </w:p>
                          <w:p w14:paraId="7FB4B585" w14:textId="350F07DA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8101C3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8101C3"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D6F65" id="Textové pole 4" o:spid="_x0000_s1028" type="#_x0000_t202" style="position:absolute;left:0;text-align:left;margin-left:0;margin-top:593.7pt;width:402.75pt;height:119.0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" filled="f" stroked="f">
                <v:textbox>
                  <w:txbxContent>
                    <w:p w14:paraId="3D263F4A" w14:textId="6E185D51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101C3">
                            <w:rPr>
                              <w:b/>
                            </w:rPr>
                            <w:t>Tomáš Pacák</w:t>
                          </w:r>
                        </w:sdtContent>
                      </w:sdt>
                    </w:p>
                    <w:p w14:paraId="7F56C51B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3ED4AB19" w14:textId="68AE982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Ing.</w:t>
                      </w:r>
                      <w:r w:rsidR="008101C3">
                        <w:rPr>
                          <w:b/>
                        </w:rPr>
                        <w:t xml:space="preserve"> Tomáš</w:t>
                      </w:r>
                      <w:r w:rsidRPr="00B003CF">
                        <w:rPr>
                          <w:b/>
                        </w:rPr>
                        <w:t xml:space="preserve"> </w:t>
                      </w:r>
                      <w:r w:rsidR="008101C3">
                        <w:rPr>
                          <w:b/>
                        </w:rPr>
                        <w:t>Kazda</w:t>
                      </w:r>
                    </w:p>
                    <w:p w14:paraId="7FB4B585" w14:textId="350F07DA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8101C3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/202</w:t>
                      </w:r>
                      <w:r w:rsidR="008101C3">
                        <w:rPr>
                          <w:b/>
                        </w:rPr>
                        <w:t>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w:drawing>
          <wp:anchor distT="0" distB="0" distL="114300" distR="114300" simplePos="0" relativeHeight="251672576" behindDoc="0" locked="0" layoutInCell="1" allowOverlap="1" wp14:anchorId="262DB799" wp14:editId="42E92F3D">
            <wp:simplePos x="0" y="0"/>
            <wp:positionH relativeFrom="column">
              <wp:posOffset>104775</wp:posOffset>
            </wp:positionH>
            <wp:positionV relativeFrom="paragraph">
              <wp:posOffset>285750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E2704" w14:textId="77777777" w:rsidR="00341B93" w:rsidRDefault="00341B93"/>
    <w:p w14:paraId="00AB7A68" w14:textId="77777777" w:rsidR="00341B93" w:rsidRDefault="00341B93">
      <w:pPr>
        <w:sectPr w:rsidR="00341B93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D8392DD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4AC58964" w14:textId="77284586" w:rsidR="00341B93" w:rsidRDefault="00341B93" w:rsidP="00C22507">
      <w:r>
        <w:t xml:space="preserve">Práce se zabývá </w:t>
      </w:r>
      <w:r w:rsidR="000377D0">
        <w:t xml:space="preserve">optimalizací </w:t>
      </w:r>
      <w:r w:rsidR="00FD0A0D">
        <w:t>webové</w:t>
      </w:r>
      <w:r w:rsidR="000377D0">
        <w:t xml:space="preserve"> </w:t>
      </w:r>
      <w:r w:rsidR="00380E72">
        <w:t xml:space="preserve">stránky pomocí On </w:t>
      </w:r>
      <w:r w:rsidR="00380E72" w:rsidRPr="00267566">
        <w:t>site</w:t>
      </w:r>
      <w:r w:rsidR="00380E72">
        <w:t xml:space="preserve"> SEO</w:t>
      </w:r>
      <w:r w:rsidR="00D44BB9">
        <w:t xml:space="preserve">, také označované jako </w:t>
      </w:r>
      <w:r w:rsidR="00556B23">
        <w:t>On page SEO</w:t>
      </w:r>
      <w:r w:rsidR="00C04C2A">
        <w:t>.</w:t>
      </w:r>
      <w:r w:rsidR="00D44BB9">
        <w:t xml:space="preserve"> Rozebírá </w:t>
      </w:r>
      <w:r w:rsidR="00C54AE2">
        <w:t xml:space="preserve">a </w:t>
      </w:r>
      <w:r w:rsidR="00D44BB9">
        <w:t xml:space="preserve">vysvětluje </w:t>
      </w:r>
      <w:r w:rsidR="00C54AE2">
        <w:t xml:space="preserve">správné využití </w:t>
      </w:r>
      <w:r w:rsidR="001015ED">
        <w:t>potřebných technik</w:t>
      </w:r>
      <w:r w:rsidR="00BD4E00">
        <w:t xml:space="preserve"> ke zviditelnění webové stránky </w:t>
      </w:r>
      <w:r w:rsidR="00E01A19">
        <w:t>ve vyhledávači</w:t>
      </w:r>
      <w:r w:rsidR="001015ED">
        <w:t>.</w:t>
      </w:r>
    </w:p>
    <w:p w14:paraId="0A2977DA" w14:textId="77777777" w:rsidR="00341B93" w:rsidRDefault="00341B93" w:rsidP="00341B93">
      <w:pPr>
        <w:pStyle w:val="Nezaazovannadpis"/>
      </w:pPr>
      <w:r w:rsidRPr="00341B93">
        <w:t>Čestné prohlášení</w:t>
      </w:r>
    </w:p>
    <w:p w14:paraId="73E79D1D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17836736" w14:textId="6C5132BF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6A634D">
          <w:rPr>
            <w:noProof/>
          </w:rPr>
          <w:t>30.05.2023</w:t>
        </w:r>
      </w:fldSimple>
      <w:r w:rsidRPr="00341B93">
        <w:tab/>
      </w:r>
      <w:r w:rsidRPr="00341B93">
        <w:tab/>
      </w:r>
    </w:p>
    <w:p w14:paraId="271B37E5" w14:textId="7F3A0E8B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3A8D56175ADA47C5AAB99D691A00414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8101C3">
            <w:t>Tomáš Pacák</w:t>
          </w:r>
        </w:sdtContent>
      </w:sdt>
    </w:p>
    <w:p w14:paraId="5A3C0549" w14:textId="77777777" w:rsidR="00341B93" w:rsidRDefault="00341B93" w:rsidP="002570DC">
      <w:pPr>
        <w:pStyle w:val="Jmnopodpodpisovmdkem"/>
        <w:sectPr w:rsidR="00341B93" w:rsidSect="00A758D8">
          <w:headerReference w:type="default" r:id="rId14"/>
          <w:footerReference w:type="default" r:id="rId15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BA3AB18" w14:textId="77777777" w:rsidR="00236BCF" w:rsidRDefault="00236BCF">
          <w:pPr>
            <w:pStyle w:val="Nadpisobsahu"/>
          </w:pPr>
          <w:r>
            <w:t>Obsah</w:t>
          </w:r>
        </w:p>
        <w:p w14:paraId="7F0041BD" w14:textId="4F454148" w:rsidR="006445E4" w:rsidRDefault="00236BCF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68767" w:history="1">
            <w:r w:rsidR="006445E4" w:rsidRPr="00DE6D53">
              <w:rPr>
                <w:rStyle w:val="Hypertextovodkaz"/>
                <w:noProof/>
              </w:rPr>
              <w:t>Úvod</w:t>
            </w:r>
            <w:r w:rsidR="006445E4">
              <w:rPr>
                <w:noProof/>
                <w:webHidden/>
              </w:rPr>
              <w:tab/>
            </w:r>
            <w:r w:rsidR="006445E4">
              <w:rPr>
                <w:noProof/>
                <w:webHidden/>
              </w:rPr>
              <w:fldChar w:fldCharType="begin"/>
            </w:r>
            <w:r w:rsidR="006445E4">
              <w:rPr>
                <w:noProof/>
                <w:webHidden/>
              </w:rPr>
              <w:instrText xml:space="preserve"> PAGEREF _Toc136368767 \h </w:instrText>
            </w:r>
            <w:r w:rsidR="006445E4">
              <w:rPr>
                <w:noProof/>
                <w:webHidden/>
              </w:rPr>
            </w:r>
            <w:r w:rsidR="006445E4"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</w:t>
            </w:r>
            <w:r w:rsidR="006445E4">
              <w:rPr>
                <w:noProof/>
                <w:webHidden/>
              </w:rPr>
              <w:fldChar w:fldCharType="end"/>
            </w:r>
          </w:hyperlink>
        </w:p>
        <w:p w14:paraId="47E6EC31" w14:textId="553DE6F1" w:rsidR="006445E4" w:rsidRDefault="006445E4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68" w:history="1">
            <w:r w:rsidRPr="00DE6D53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Hlavní témata On Site SEO technik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FE973" w14:textId="7C898CE4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69" w:history="1">
            <w:r w:rsidRPr="00DE6D53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K čemu SEO slouží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B857D" w14:textId="43A2D304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0" w:history="1">
            <w:r w:rsidRPr="00DE6D53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On site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0CC3" w14:textId="2B74E360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1" w:history="1">
            <w:r w:rsidRPr="00DE6D53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Klíčová 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F8010" w14:textId="467D6336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2" w:history="1">
            <w:r w:rsidRPr="00DE6D53">
              <w:rPr>
                <w:rStyle w:val="Hypertextovodkaz"/>
                <w:noProof/>
              </w:rPr>
              <w:t>1.3.1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Analýza klíčových slov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0BCF4" w14:textId="57346937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3" w:history="1">
            <w:r w:rsidRPr="00DE6D53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On site SEO techniky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BFFF" w14:textId="1563A506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4" w:history="1">
            <w:r w:rsidRPr="00DE6D53">
              <w:rPr>
                <w:rStyle w:val="Hypertextovodkaz"/>
                <w:noProof/>
              </w:rPr>
              <w:t>1.4.1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URL adresa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B6DEE" w14:textId="6A5E8643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5" w:history="1">
            <w:r w:rsidRPr="00DE6D53">
              <w:rPr>
                <w:rStyle w:val="Hypertextovodkaz"/>
                <w:noProof/>
              </w:rPr>
              <w:t>1.4.2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Meta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52A91" w14:textId="22DFB82A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6" w:history="1">
            <w:r w:rsidRPr="00DE6D53">
              <w:rPr>
                <w:rStyle w:val="Hypertextovodkaz"/>
                <w:noProof/>
              </w:rPr>
              <w:t>1.4.3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Meta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EADC2" w14:textId="1A987590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7" w:history="1">
            <w:r w:rsidRPr="00DE6D53">
              <w:rPr>
                <w:rStyle w:val="Hypertextovodkaz"/>
                <w:noProof/>
              </w:rPr>
              <w:t>1.4.4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C9DFB" w14:textId="48BC395D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8" w:history="1">
            <w:r w:rsidRPr="00DE6D53">
              <w:rPr>
                <w:rStyle w:val="Hypertextovodkaz"/>
                <w:noProof/>
              </w:rPr>
              <w:t>1.4.5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Nadpisy a podnadpisy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69FF" w14:textId="0814C079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79" w:history="1">
            <w:r w:rsidRPr="00DE6D53">
              <w:rPr>
                <w:rStyle w:val="Hypertextovodkaz"/>
                <w:noProof/>
              </w:rPr>
              <w:t>1.4.6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Interní odkazy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034DD" w14:textId="70A3AFE5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0" w:history="1">
            <w:r w:rsidRPr="00DE6D53">
              <w:rPr>
                <w:rStyle w:val="Hypertextovodkaz"/>
                <w:noProof/>
              </w:rPr>
              <w:t>1.4.7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0004" w14:textId="5732B4AB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1" w:history="1">
            <w:r w:rsidRPr="00DE6D53">
              <w:rPr>
                <w:rStyle w:val="Hypertextovodkaz"/>
                <w:noProof/>
              </w:rPr>
              <w:t>1.5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Copywritting a Content – 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6B80" w14:textId="5F4DDE1E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2" w:history="1">
            <w:r w:rsidRPr="00DE6D53">
              <w:rPr>
                <w:rStyle w:val="Hypertextovodkaz"/>
                <w:noProof/>
              </w:rPr>
              <w:t>1.5.1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Copywriting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2E35D" w14:textId="76C607DF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3" w:history="1">
            <w:r w:rsidRPr="00DE6D53">
              <w:rPr>
                <w:rStyle w:val="Hypertextovodkaz"/>
                <w:noProof/>
              </w:rPr>
              <w:t>1.5.2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Content-First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96D22" w14:textId="0C2CD126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4" w:history="1">
            <w:r w:rsidRPr="00DE6D53">
              <w:rPr>
                <w:rStyle w:val="Hypertextovodkaz"/>
                <w:noProof/>
              </w:rPr>
              <w:t>1.6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Web Vitals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C7F0D" w14:textId="3F9D8D33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5" w:history="1">
            <w:r w:rsidRPr="00DE6D53">
              <w:rPr>
                <w:rStyle w:val="Hypertextovodkaz"/>
                <w:noProof/>
              </w:rPr>
              <w:t>1.6.1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Core Web Vitals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2FD6B" w14:textId="73B13B72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6" w:history="1">
            <w:r w:rsidRPr="00DE6D53">
              <w:rPr>
                <w:rStyle w:val="Hypertextovodkaz"/>
                <w:noProof/>
              </w:rPr>
              <w:t>1.7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Zakázané techniky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010F" w14:textId="1F201C25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7" w:history="1">
            <w:r w:rsidRPr="00DE6D53">
              <w:rPr>
                <w:rStyle w:val="Hypertextovodkaz"/>
                <w:noProof/>
              </w:rPr>
              <w:t>1.7.1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Stručný přehled zakázaných technik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27ACA" w14:textId="334D5859" w:rsidR="006445E4" w:rsidRDefault="006445E4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8" w:history="1">
            <w:r w:rsidRPr="00DE6D53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Postup při optimalizaci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3ECC" w14:textId="5FB6B9AC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89" w:history="1">
            <w:r w:rsidRPr="00DE6D53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Kód a validita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EE06A" w14:textId="4BA7F7E3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0" w:history="1">
            <w:r w:rsidRPr="00DE6D53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42737" w14:textId="23320148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1" w:history="1">
            <w:r w:rsidRPr="00DE6D53">
              <w:rPr>
                <w:rStyle w:val="Hypertextovodkaz"/>
                <w:noProof/>
              </w:rPr>
              <w:t>2.1.2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12141" w14:textId="40A4CC30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2" w:history="1">
            <w:r w:rsidRPr="00DE6D53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Zlepšení uživatelské spokojenosti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57DE6" w14:textId="0C381280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3" w:history="1">
            <w:r w:rsidRPr="00DE6D53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BEBE" w14:textId="1EB64DE3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4" w:history="1">
            <w:r w:rsidRPr="00DE6D53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Výběr klíčových slov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13EDD" w14:textId="1570AFA2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5" w:history="1">
            <w:r w:rsidRPr="00DE6D53">
              <w:rPr>
                <w:rStyle w:val="Hypertextovodkaz"/>
                <w:noProof/>
              </w:rPr>
              <w:t>2.2.3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Optimalizace Core Web Vitals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74D5" w14:textId="0EF142EE" w:rsidR="006445E4" w:rsidRDefault="006445E4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6" w:history="1">
            <w:r w:rsidRPr="00DE6D53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Porovnání webu před optimalizací a po optimalizaci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FF355" w14:textId="3FDCEDB0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7" w:history="1">
            <w:r w:rsidRPr="00DE6D53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Klíčová 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6E98F" w14:textId="5E2FA3E0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8" w:history="1">
            <w:r w:rsidRPr="00DE6D53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Rychlost načtení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D916" w14:textId="1E12C14E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799" w:history="1">
            <w:r w:rsidRPr="00DE6D53">
              <w:rPr>
                <w:rStyle w:val="Hypertextovodkaz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CLS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6D512" w14:textId="08A81DF1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0" w:history="1">
            <w:r w:rsidRPr="00DE6D53">
              <w:rPr>
                <w:rStyle w:val="Hypertextovodkaz"/>
                <w:noProof/>
              </w:rPr>
              <w:t>3.4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LCP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8D03B" w14:textId="472C10BB" w:rsidR="006445E4" w:rsidRDefault="006445E4">
          <w:pPr>
            <w:pStyle w:val="Obsah2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1" w:history="1">
            <w:r w:rsidRPr="00DE6D53">
              <w:rPr>
                <w:rStyle w:val="Hypertextovodkaz"/>
                <w:noProof/>
              </w:rPr>
              <w:t>3.5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Porovnání hodnocení v 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94638" w14:textId="65ED34EC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2" w:history="1">
            <w:r w:rsidRPr="00DE6D53">
              <w:rPr>
                <w:rStyle w:val="Hypertextovodkaz"/>
                <w:noProof/>
              </w:rPr>
              <w:t>3.5.1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A391" w14:textId="1C327153" w:rsidR="006445E4" w:rsidRDefault="006445E4">
          <w:pPr>
            <w:pStyle w:val="Obsah3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3" w:history="1">
            <w:r w:rsidRPr="00DE6D53">
              <w:rPr>
                <w:rStyle w:val="Hypertextovodkaz"/>
                <w:noProof/>
              </w:rPr>
              <w:t>3.5.2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Klasická masáž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AC79E" w14:textId="62FB4E8F" w:rsidR="006445E4" w:rsidRDefault="006445E4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4" w:history="1">
            <w:r w:rsidRPr="00DE6D53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8DF5A" w14:textId="7FC9F7A5" w:rsidR="006445E4" w:rsidRDefault="006445E4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5" w:history="1">
            <w:r w:rsidRPr="00DE6D53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4934" w14:textId="4B597DE0" w:rsidR="006445E4" w:rsidRDefault="006445E4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6" w:history="1">
            <w:r w:rsidRPr="00DE6D53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E0AA2" w14:textId="5C8B48B7" w:rsidR="006445E4" w:rsidRDefault="006445E4">
          <w:pPr>
            <w:pStyle w:val="Obsah1"/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7" w:history="1">
            <w:r w:rsidRPr="00DE6D53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AD246" w14:textId="29710827" w:rsidR="006445E4" w:rsidRDefault="006445E4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 w:val="22"/>
              <w:lang w:eastAsia="cs-CZ"/>
              <w14:ligatures w14:val="standardContextual"/>
            </w:rPr>
          </w:pPr>
          <w:hyperlink w:anchor="_Toc136368808" w:history="1">
            <w:r w:rsidRPr="00DE6D53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sz w:val="22"/>
                <w:lang w:eastAsia="cs-CZ"/>
                <w14:ligatures w14:val="standardContextual"/>
              </w:rPr>
              <w:tab/>
            </w:r>
            <w:r w:rsidRPr="00DE6D53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634D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7F9C6" w14:textId="4C91B713" w:rsidR="00236BCF" w:rsidRDefault="00236BCF">
          <w:r>
            <w:rPr>
              <w:b/>
              <w:bCs/>
            </w:rPr>
            <w:fldChar w:fldCharType="end"/>
          </w:r>
        </w:p>
      </w:sdtContent>
    </w:sdt>
    <w:p w14:paraId="55D60C4D" w14:textId="77777777" w:rsidR="00236BCF" w:rsidRDefault="00236BCF" w:rsidP="00236BCF">
      <w:pPr>
        <w:pStyle w:val="Nadpisobsahu"/>
        <w:sectPr w:rsidR="00236BC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FA2CB0E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136368767"/>
      <w:r w:rsidRPr="00B06BFF">
        <w:lastRenderedPageBreak/>
        <w:t>Úvod</w:t>
      </w:r>
      <w:bookmarkEnd w:id="0"/>
      <w:bookmarkEnd w:id="1"/>
      <w:bookmarkEnd w:id="2"/>
    </w:p>
    <w:p w14:paraId="73548CD5" w14:textId="32E69571" w:rsidR="00A758D8" w:rsidRDefault="00A906B9" w:rsidP="00394D8A">
      <w:r>
        <w:t>Tato</w:t>
      </w:r>
      <w:r w:rsidR="0033248B">
        <w:t xml:space="preserve"> práce podává základní až mírně pokročilé informace</w:t>
      </w:r>
      <w:r w:rsidR="00705301">
        <w:t xml:space="preserve"> </w:t>
      </w:r>
      <w:r w:rsidR="00951FC8">
        <w:t xml:space="preserve">o </w:t>
      </w:r>
      <w:r w:rsidR="00705301">
        <w:t>technikách a samotném</w:t>
      </w:r>
      <w:r w:rsidR="0033248B">
        <w:t xml:space="preserve"> </w:t>
      </w:r>
      <w:r w:rsidR="00705301">
        <w:t>On site SEO, které je jednou z částí SEO</w:t>
      </w:r>
      <w:r w:rsidR="00951FC8">
        <w:t>. Jedná se soubor technik k</w:t>
      </w:r>
      <w:r w:rsidR="00096F4A">
        <w:t>e</w:t>
      </w:r>
      <w:r w:rsidR="004054EE">
        <w:t> </w:t>
      </w:r>
      <w:r w:rsidR="00951FC8">
        <w:t>zviditelnění</w:t>
      </w:r>
      <w:r w:rsidR="004054EE">
        <w:t xml:space="preserve"> ve vyhledáva</w:t>
      </w:r>
      <w:r w:rsidR="00682037">
        <w:t>či</w:t>
      </w:r>
      <w:r w:rsidR="004054EE">
        <w:t>,</w:t>
      </w:r>
      <w:r w:rsidR="00682037">
        <w:t xml:space="preserve"> </w:t>
      </w:r>
      <w:r w:rsidR="00951FC8">
        <w:t xml:space="preserve">zlepšení </w:t>
      </w:r>
      <w:r w:rsidR="00187C02">
        <w:t xml:space="preserve">uživatelské zkušenosti a </w:t>
      </w:r>
      <w:r w:rsidR="00951FC8">
        <w:t>přístupnosti webové stránky</w:t>
      </w:r>
      <w:r w:rsidR="00DE5F81">
        <w:t>.</w:t>
      </w:r>
    </w:p>
    <w:p w14:paraId="23A0A8BB" w14:textId="2736F962" w:rsidR="00A758D8" w:rsidRDefault="005D6F6F" w:rsidP="001860A3">
      <w:pPr>
        <w:pStyle w:val="Nadpis1"/>
      </w:pPr>
      <w:bookmarkStart w:id="3" w:name="_Toc136368768"/>
      <w:r>
        <w:lastRenderedPageBreak/>
        <w:t>Hlavní témata On</w:t>
      </w:r>
      <w:r w:rsidR="00DD1974">
        <w:t xml:space="preserve"> </w:t>
      </w:r>
      <w:r w:rsidR="007C0375">
        <w:t>Site SEO technik</w:t>
      </w:r>
      <w:bookmarkEnd w:id="3"/>
    </w:p>
    <w:p w14:paraId="77801EC8" w14:textId="09E2BF6F" w:rsidR="004918EE" w:rsidRDefault="00DD1974" w:rsidP="00FA03C8">
      <w:pPr>
        <w:pStyle w:val="Nadpis2"/>
      </w:pPr>
      <w:bookmarkStart w:id="4" w:name="_Toc136368769"/>
      <w:r>
        <w:t xml:space="preserve">K čemu SEO </w:t>
      </w:r>
      <w:r w:rsidR="00A93AA9">
        <w:t>slouží</w:t>
      </w:r>
      <w:bookmarkEnd w:id="4"/>
    </w:p>
    <w:p w14:paraId="3F0806D2" w14:textId="10F3195D" w:rsidR="00B632E2" w:rsidRDefault="00B632E2" w:rsidP="00B632E2">
      <w:r>
        <w:t>Pokaždé když někdo cokoli vyhledává na internetu, tak mu je prohlížečem ukázáno několik odkazů v určitém pořadí. Jako první se ukážou odkazy na weby, které si za to zaplatili. Poté následují organické výsledky, to jsou výsledky, které za své umístění ve vyhledávání neplatí. O webech, které se dostanou do organických výsledků rozhoduje algoritmus prohlížeče na základě jejich SEO. SEO tedy slouží k získání lepších pozic ve vyhledávání, což vede k větší návštěvnosti webu a v případě web</w:t>
      </w:r>
      <w:r w:rsidR="009914EE">
        <w:t>ů</w:t>
      </w:r>
      <w:r>
        <w:t xml:space="preserve"> s účelem prodeje služeb či produktů</w:t>
      </w:r>
      <w:r w:rsidR="009914EE">
        <w:t xml:space="preserve">, </w:t>
      </w:r>
      <w:r>
        <w:t>vede ke zvýšení zisku. Dalším účelem je zobrazení webu cílené kategorii lidí.</w:t>
      </w:r>
      <w:sdt>
        <w:sdtPr>
          <w:id w:val="1005018963"/>
          <w:citation/>
        </w:sdtPr>
        <w:sdtEndPr/>
        <w:sdtContent>
          <w:r w:rsidR="00A7053A">
            <w:fldChar w:fldCharType="begin"/>
          </w:r>
          <w:r w:rsidR="00A7053A">
            <w:instrText xml:space="preserve"> CITATION Goo23 \l 1029 </w:instrText>
          </w:r>
          <w:r w:rsidR="00A7053A">
            <w:fldChar w:fldCharType="separate"/>
          </w:r>
          <w:r w:rsidR="00BF6DA6">
            <w:rPr>
              <w:noProof/>
            </w:rPr>
            <w:t xml:space="preserve"> (1)</w:t>
          </w:r>
          <w:r w:rsidR="00A7053A">
            <w:fldChar w:fldCharType="end"/>
          </w:r>
        </w:sdtContent>
      </w:sdt>
    </w:p>
    <w:p w14:paraId="3B8DB2EE" w14:textId="00D5499F" w:rsidR="00B632E2" w:rsidRDefault="00B632E2" w:rsidP="00B632E2">
      <w:pPr>
        <w:pStyle w:val="ObrzekvMP"/>
      </w:pPr>
      <w:r>
        <w:rPr>
          <w:noProof/>
        </w:rPr>
        <w:drawing>
          <wp:inline distT="0" distB="0" distL="0" distR="0" wp14:anchorId="1175FEFA" wp14:editId="76C388B9">
            <wp:extent cx="5513070" cy="4392468"/>
            <wp:effectExtent l="0" t="0" r="0" b="8255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439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F59C" w14:textId="467F53C9" w:rsidR="0017555F" w:rsidRPr="0017555F" w:rsidRDefault="00B632E2" w:rsidP="006445E4">
      <w:pPr>
        <w:pStyle w:val="Titulek"/>
      </w:pPr>
      <w:r>
        <w:t>Obrázek č.1 Zobrazení placených a organických výsledků ve vyhledávači</w:t>
      </w:r>
    </w:p>
    <w:p w14:paraId="14E0E2B5" w14:textId="53005EBB" w:rsidR="00FA03C8" w:rsidRDefault="00B30452" w:rsidP="00FA03C8">
      <w:pPr>
        <w:pStyle w:val="Nadpis2"/>
      </w:pPr>
      <w:bookmarkStart w:id="5" w:name="_Toc136368770"/>
      <w:r>
        <w:lastRenderedPageBreak/>
        <w:t>On site SEO</w:t>
      </w:r>
      <w:bookmarkEnd w:id="5"/>
    </w:p>
    <w:p w14:paraId="776770C6" w14:textId="4A01BC4E" w:rsidR="00A02A8A" w:rsidRPr="00A02A8A" w:rsidRDefault="00A02A8A" w:rsidP="00A02A8A">
      <w:r>
        <w:t>On site SEO nebo</w:t>
      </w:r>
      <w:r w:rsidR="007E075D">
        <w:t xml:space="preserve">li </w:t>
      </w:r>
      <w:r>
        <w:t>On page</w:t>
      </w:r>
      <w:r w:rsidR="007E075D">
        <w:t xml:space="preserve"> SEO je jednou z částí SEO. </w:t>
      </w:r>
      <w:r w:rsidR="007D63B3">
        <w:t>Celé SEO usiluje o nejlepší možnou pozici ve vyhledávání</w:t>
      </w:r>
      <w:r w:rsidR="00C23529">
        <w:t xml:space="preserve">. On site SEO, jak vyplývá z názvu se </w:t>
      </w:r>
      <w:r w:rsidR="00812367">
        <w:t>skládá z</w:t>
      </w:r>
      <w:r w:rsidR="00B10861">
        <w:t xml:space="preserve"> přímo ovlivniteln</w:t>
      </w:r>
      <w:r w:rsidR="00812367">
        <w:t>ých faktorů</w:t>
      </w:r>
      <w:r w:rsidR="000B3C4D">
        <w:t xml:space="preserve">. </w:t>
      </w:r>
      <w:r w:rsidR="00812367">
        <w:t>Jedná se například</w:t>
      </w:r>
      <w:r w:rsidR="00931249">
        <w:t xml:space="preserve"> </w:t>
      </w:r>
      <w:r w:rsidR="005757A4">
        <w:t xml:space="preserve">o </w:t>
      </w:r>
      <w:r w:rsidR="00B25FED">
        <w:t xml:space="preserve">klíčová slova, obsah, </w:t>
      </w:r>
      <w:r w:rsidR="00953404">
        <w:t>nadpisy, meta popisky</w:t>
      </w:r>
      <w:r w:rsidR="004137D1">
        <w:t>, rychlost načítání</w:t>
      </w:r>
      <w:r w:rsidR="00D04E42">
        <w:t xml:space="preserve"> a </w:t>
      </w:r>
      <w:r w:rsidR="00060957">
        <w:t>vnitřní odkazy</w:t>
      </w:r>
      <w:r w:rsidR="00D04E42">
        <w:t xml:space="preserve">. </w:t>
      </w:r>
      <w:r w:rsidR="004F05F8">
        <w:t>Jeho správná optimalizace vede nejen ke zlepšení pozice ve vyhledávání, ale i uživatelské spokojenosti.</w:t>
      </w:r>
      <w:sdt>
        <w:sdtPr>
          <w:id w:val="2139689739"/>
          <w:citation/>
        </w:sdtPr>
        <w:sdtEndPr/>
        <w:sdtContent>
          <w:r w:rsidR="00A7053A">
            <w:fldChar w:fldCharType="begin"/>
          </w:r>
          <w:r w:rsidR="00A7053A">
            <w:instrText xml:space="preserve"> CITATION Gab22 \l 1029 </w:instrText>
          </w:r>
          <w:r w:rsidR="00A7053A">
            <w:fldChar w:fldCharType="separate"/>
          </w:r>
          <w:r w:rsidR="00BF6DA6">
            <w:rPr>
              <w:noProof/>
            </w:rPr>
            <w:t xml:space="preserve"> (2)</w:t>
          </w:r>
          <w:r w:rsidR="00A7053A">
            <w:fldChar w:fldCharType="end"/>
          </w:r>
        </w:sdtContent>
      </w:sdt>
    </w:p>
    <w:p w14:paraId="3D4EEAF9" w14:textId="4DCE7593" w:rsidR="00FA03C8" w:rsidRDefault="00B30452" w:rsidP="00FA03C8">
      <w:pPr>
        <w:pStyle w:val="Nadpis2"/>
      </w:pPr>
      <w:bookmarkStart w:id="6" w:name="_Toc136368771"/>
      <w:r>
        <w:t>Klíčová slova</w:t>
      </w:r>
      <w:bookmarkEnd w:id="6"/>
    </w:p>
    <w:p w14:paraId="0E338A7E" w14:textId="11720606" w:rsidR="00C2650F" w:rsidRDefault="009476B7" w:rsidP="00C2650F">
      <w:r>
        <w:t>Jedním z prvních kroků u On site</w:t>
      </w:r>
      <w:r w:rsidR="002E7F72">
        <w:t xml:space="preserve"> </w:t>
      </w:r>
      <w:r>
        <w:t xml:space="preserve">SEO je nastavení </w:t>
      </w:r>
      <w:r w:rsidR="002E7F72">
        <w:t>relevantních klíčových slov.</w:t>
      </w:r>
      <w:r w:rsidR="00A05A9A">
        <w:t xml:space="preserve"> </w:t>
      </w:r>
      <w:r w:rsidR="00BD4A05">
        <w:t>Jedná se o</w:t>
      </w:r>
      <w:r w:rsidR="00A05A9A">
        <w:t xml:space="preserve"> </w:t>
      </w:r>
      <w:r w:rsidR="00BD4A05">
        <w:t>slova, které když uživatel vyhledává</w:t>
      </w:r>
      <w:r w:rsidR="00497934">
        <w:t xml:space="preserve">, tak </w:t>
      </w:r>
      <w:r w:rsidR="00ED0CE9">
        <w:t>chcete,</w:t>
      </w:r>
      <w:r w:rsidR="00497934">
        <w:t xml:space="preserve"> aby vyhledávač poskytnul odkaz právě na váš web</w:t>
      </w:r>
      <w:r w:rsidR="00ED0CE9">
        <w:t>.</w:t>
      </w:r>
      <w:r w:rsidR="00B73C3A">
        <w:t xml:space="preserve"> Proto je potřeba, aby co nejpřesněji odpovídali obsahu a účelu </w:t>
      </w:r>
      <w:r w:rsidR="00BC7DC2">
        <w:t>daného webu.</w:t>
      </w:r>
      <w:r w:rsidR="00266F96">
        <w:t xml:space="preserve"> Klíčová slova se zadávají </w:t>
      </w:r>
      <w:r w:rsidR="00E740A7">
        <w:t>do meta tagu key word</w:t>
      </w:r>
      <w:r w:rsidR="004570DF">
        <w:t>s</w:t>
      </w:r>
      <w:r w:rsidR="00E740A7">
        <w:t xml:space="preserve">, ale </w:t>
      </w:r>
      <w:r w:rsidR="004570DF">
        <w:t>především se</w:t>
      </w:r>
      <w:r w:rsidR="0007249A">
        <w:t xml:space="preserve"> musejí</w:t>
      </w:r>
      <w:r w:rsidR="00E740A7">
        <w:t xml:space="preserve"> přirozeně </w:t>
      </w:r>
      <w:r w:rsidR="0007249A">
        <w:t xml:space="preserve">vyskytovat v obsahu webu, </w:t>
      </w:r>
      <w:r w:rsidR="004137D1">
        <w:t>ideálně</w:t>
      </w:r>
      <w:r w:rsidR="0007249A">
        <w:t xml:space="preserve"> od nadpisů přes odkazy až k</w:t>
      </w:r>
      <w:r w:rsidR="00467B24">
        <w:t> textu.</w:t>
      </w:r>
      <w:r w:rsidR="0038128D">
        <w:t xml:space="preserve"> </w:t>
      </w:r>
      <w:r w:rsidR="00C2650F">
        <w:t>Dnešní prohlížeče ignorují klíčová slova v metadatech, protože se často zneužívala. Proto je důležitý jejich přirozený výskyt v obsahu stránky.</w:t>
      </w:r>
    </w:p>
    <w:p w14:paraId="2115AC30" w14:textId="1627DAED" w:rsidR="00385754" w:rsidRDefault="000F460C" w:rsidP="003A2302">
      <w:r>
        <w:t>Generická neboli obecná slova mají velký počet vyhledávání, ale na druhé straně je na nich veliká konkurence. Longtailová klíčová slova jsou konkrétnější</w:t>
      </w:r>
      <w:r w:rsidR="003A2302">
        <w:t xml:space="preserve"> a skládají se z více slov. Proto mají menší počet vyhledávání. Zároveň je zde menší konkurence, proto jsou vhodnější pro menší podniky. Také pokud uživatel vyhledává něco pomocí konkrétní fráze je u něj vyšší pravděpodobnost nákupu.</w:t>
      </w:r>
      <w:sdt>
        <w:sdtPr>
          <w:id w:val="-1190989359"/>
          <w:citation/>
        </w:sdtPr>
        <w:sdtEndPr/>
        <w:sdtContent>
          <w:r w:rsidR="00E21912">
            <w:fldChar w:fldCharType="begin"/>
          </w:r>
          <w:r w:rsidR="00E21912">
            <w:instrText xml:space="preserve"> CITATION Goo231 \l 1029 </w:instrText>
          </w:r>
          <w:r w:rsidR="00E21912">
            <w:fldChar w:fldCharType="separate"/>
          </w:r>
          <w:r w:rsidR="00BF6DA6">
            <w:rPr>
              <w:noProof/>
            </w:rPr>
            <w:t xml:space="preserve"> (3)</w:t>
          </w:r>
          <w:r w:rsidR="00E21912">
            <w:fldChar w:fldCharType="end"/>
          </w:r>
        </w:sdtContent>
      </w:sdt>
    </w:p>
    <w:p w14:paraId="3F8AA841" w14:textId="6C3AF79C" w:rsidR="002C6FC6" w:rsidRDefault="00B3661B" w:rsidP="00EF50E7">
      <w:pPr>
        <w:pStyle w:val="Zdrojovkd"/>
      </w:pPr>
      <w:r w:rsidRPr="00B3661B">
        <w:t>&lt;meta name="keywords" content="kafe, černá káva, kavárna Liberec"&gt;</w:t>
      </w:r>
    </w:p>
    <w:p w14:paraId="124D0D0A" w14:textId="24AB9EDE" w:rsidR="00673319" w:rsidRDefault="00673319" w:rsidP="00673319">
      <w:pPr>
        <w:pStyle w:val="Nadpis3"/>
      </w:pPr>
      <w:bookmarkStart w:id="7" w:name="_Toc136368772"/>
      <w:r>
        <w:t>Analýza klíčový</w:t>
      </w:r>
      <w:r w:rsidR="00AA2EEE">
        <w:t>ch slov</w:t>
      </w:r>
      <w:bookmarkEnd w:id="7"/>
    </w:p>
    <w:p w14:paraId="2EB77AC3" w14:textId="578C900E" w:rsidR="00AA2EEE" w:rsidRPr="00AA2EEE" w:rsidRDefault="00224234" w:rsidP="006445E4">
      <w:r>
        <w:t>Klíčem k získání ideálních klíčových slov je jejich analýza.</w:t>
      </w:r>
      <w:r w:rsidR="0047650D">
        <w:t xml:space="preserve"> </w:t>
      </w:r>
      <w:r w:rsidR="00984359">
        <w:t xml:space="preserve">Ze začátku je dobré použít </w:t>
      </w:r>
      <w:r w:rsidR="00907A28">
        <w:t>vyhledávač</w:t>
      </w:r>
      <w:r w:rsidR="00977DAD">
        <w:t xml:space="preserve"> a jeho našeptávač</w:t>
      </w:r>
      <w:r w:rsidR="00907A28">
        <w:t>, k</w:t>
      </w:r>
      <w:r w:rsidR="003A2302">
        <w:t xml:space="preserve"> </w:t>
      </w:r>
      <w:r w:rsidR="00907A28">
        <w:t xml:space="preserve">získání </w:t>
      </w:r>
      <w:r w:rsidR="003A2302">
        <w:t xml:space="preserve">přibližné </w:t>
      </w:r>
      <w:r w:rsidR="00907A28">
        <w:t>představy</w:t>
      </w:r>
      <w:r w:rsidR="003A2302">
        <w:t>. Poté je dobré využít</w:t>
      </w:r>
      <w:r w:rsidR="00682554">
        <w:t xml:space="preserve"> nástroje k</w:t>
      </w:r>
      <w:r w:rsidR="003A2302">
        <w:t> </w:t>
      </w:r>
      <w:r w:rsidR="00682554">
        <w:t>návrhu</w:t>
      </w:r>
      <w:r w:rsidR="003A2302">
        <w:t xml:space="preserve"> a prozkoumání</w:t>
      </w:r>
      <w:r w:rsidR="00682554">
        <w:t xml:space="preserve"> klí</w:t>
      </w:r>
      <w:r w:rsidR="00CE3C33">
        <w:t>čových slov</w:t>
      </w:r>
      <w:r w:rsidR="003A2302">
        <w:t>. N</w:t>
      </w:r>
      <w:r w:rsidR="00655F05">
        <w:t>apříklad</w:t>
      </w:r>
      <w:r w:rsidR="00CE3C33">
        <w:t xml:space="preserve"> Google </w:t>
      </w:r>
      <w:r w:rsidR="00574D02">
        <w:t>Trends</w:t>
      </w:r>
      <w:r w:rsidR="00CE3C33">
        <w:t xml:space="preserve">, </w:t>
      </w:r>
      <w:r w:rsidR="00C95FF8">
        <w:t>Sklik</w:t>
      </w:r>
      <w:r w:rsidR="00655F05">
        <w:t xml:space="preserve"> a </w:t>
      </w:r>
      <w:r w:rsidR="005B3CD7">
        <w:t>Ubersug</w:t>
      </w:r>
      <w:r w:rsidR="00691E64">
        <w:t>g</w:t>
      </w:r>
      <w:r w:rsidR="005B3CD7">
        <w:t>est</w:t>
      </w:r>
      <w:r w:rsidR="00655F05">
        <w:t>.</w:t>
      </w:r>
      <w:r w:rsidR="00F93BD6">
        <w:t xml:space="preserve"> </w:t>
      </w:r>
      <w:r w:rsidR="00077788">
        <w:t xml:space="preserve">Díky nim je možné zjistit u každého slova možnou konkurenci a </w:t>
      </w:r>
      <w:r w:rsidR="00D72321">
        <w:t>jeho hledanost</w:t>
      </w:r>
      <w:r w:rsidR="008A66D2">
        <w:t>.</w:t>
      </w:r>
      <w:sdt>
        <w:sdtPr>
          <w:id w:val="-1674561249"/>
          <w:citation/>
        </w:sdtPr>
        <w:sdtEndPr/>
        <w:sdtContent>
          <w:r w:rsidR="00552A67">
            <w:fldChar w:fldCharType="begin"/>
          </w:r>
          <w:r w:rsidR="00552A67">
            <w:instrText xml:space="preserve"> CITATION Gab22 \l 1029 </w:instrText>
          </w:r>
          <w:r w:rsidR="00552A67">
            <w:fldChar w:fldCharType="separate"/>
          </w:r>
          <w:r w:rsidR="00BF6DA6">
            <w:rPr>
              <w:noProof/>
            </w:rPr>
            <w:t xml:space="preserve"> (2)</w:t>
          </w:r>
          <w:r w:rsidR="00552A67">
            <w:fldChar w:fldCharType="end"/>
          </w:r>
        </w:sdtContent>
      </w:sdt>
    </w:p>
    <w:p w14:paraId="2380983B" w14:textId="66D06858" w:rsidR="00FA03C8" w:rsidRDefault="009D0249" w:rsidP="00FA03C8">
      <w:pPr>
        <w:pStyle w:val="Nadpis2"/>
      </w:pPr>
      <w:bookmarkStart w:id="8" w:name="_Toc136368773"/>
      <w:r>
        <w:lastRenderedPageBreak/>
        <w:t>On site SEO techniky</w:t>
      </w:r>
      <w:bookmarkEnd w:id="8"/>
    </w:p>
    <w:p w14:paraId="6E4177F5" w14:textId="598FA5BD" w:rsidR="00463884" w:rsidRDefault="00463884" w:rsidP="00BE6AB5">
      <w:pPr>
        <w:pStyle w:val="Nadpis3"/>
      </w:pPr>
      <w:bookmarkStart w:id="9" w:name="_Toc136368774"/>
      <w:r>
        <w:t>U</w:t>
      </w:r>
      <w:r w:rsidR="005F7509">
        <w:t>RL</w:t>
      </w:r>
      <w:r>
        <w:t xml:space="preserve"> adresa</w:t>
      </w:r>
      <w:bookmarkEnd w:id="9"/>
    </w:p>
    <w:p w14:paraId="2A27E2D4" w14:textId="77777777" w:rsidR="00150E2F" w:rsidRDefault="005F7509" w:rsidP="009D0E1E">
      <w:r>
        <w:t>Každá webová stránka a její další stránky musejí mít vlastní jedinečnou adresu.</w:t>
      </w:r>
      <w:r w:rsidR="00176130">
        <w:t xml:space="preserve"> URL adresa se skládá z protokolu, </w:t>
      </w:r>
      <w:r w:rsidR="00C81054">
        <w:t>náz</w:t>
      </w:r>
      <w:r w:rsidR="00ED6269">
        <w:t>vu</w:t>
      </w:r>
      <w:r w:rsidR="00C81054">
        <w:t xml:space="preserve"> </w:t>
      </w:r>
      <w:r w:rsidR="00ED6269">
        <w:t>hostitele</w:t>
      </w:r>
      <w:r w:rsidR="00AC48A5">
        <w:t xml:space="preserve"> a cesty</w:t>
      </w:r>
      <w:r w:rsidR="009E4D34">
        <w:t>. URL cesty by neměly b</w:t>
      </w:r>
      <w:r w:rsidR="004A0535">
        <w:t>ýt nesmyslně dlouhé a plné názvů bez smysl</w:t>
      </w:r>
      <w:r w:rsidR="00E52BBA">
        <w:t>u. Čím jednodušší URL adresa tím lépe, ze správné URL adresy by měla být zjevná struktura webu</w:t>
      </w:r>
      <w:r w:rsidR="003F7EAD">
        <w:t>.</w:t>
      </w:r>
      <w:r w:rsidR="00501909">
        <w:t xml:space="preserve"> </w:t>
      </w:r>
    </w:p>
    <w:p w14:paraId="60A34424" w14:textId="68BBD85D" w:rsidR="001210AA" w:rsidRPr="0009392A" w:rsidRDefault="00501909" w:rsidP="009D0E1E">
      <w:r>
        <w:t xml:space="preserve">URL adresy </w:t>
      </w:r>
      <w:r w:rsidR="00C2650F">
        <w:t>by neměly obsahovat mezery</w:t>
      </w:r>
      <w:r w:rsidR="00376084">
        <w:t>, spojky, zbytečné znaky</w:t>
      </w:r>
      <w:r w:rsidR="00C2650F">
        <w:t xml:space="preserve"> a souvislý text</w:t>
      </w:r>
      <w:r w:rsidR="00376084">
        <w:t>.</w:t>
      </w:r>
      <w:r w:rsidR="00335C3A">
        <w:t xml:space="preserve"> </w:t>
      </w:r>
      <w:r w:rsidR="00376084">
        <w:t>P</w:t>
      </w:r>
      <w:r w:rsidR="00335C3A">
        <w:t>ro lepší čitelnost je dobré slova oddělit pomlčkou</w:t>
      </w:r>
      <w:r w:rsidR="00C2650F">
        <w:t xml:space="preserve">. </w:t>
      </w:r>
      <w:r w:rsidR="009D0E1E">
        <w:t xml:space="preserve">Pro lepší </w:t>
      </w:r>
      <w:r w:rsidR="00FF7490">
        <w:t xml:space="preserve">uživatelský </w:t>
      </w:r>
      <w:r w:rsidR="009D0E1E">
        <w:t>dojem je dobré přidat Fave icon</w:t>
      </w:r>
      <w:r w:rsidR="00FF7490">
        <w:t xml:space="preserve">, </w:t>
      </w:r>
      <w:r w:rsidR="00BB2B76">
        <w:t xml:space="preserve">ale na SEO z pohledu prohlížeče </w:t>
      </w:r>
      <w:r w:rsidR="001A1DED">
        <w:t>nemá příliš velký vliv.</w:t>
      </w:r>
      <w:r w:rsidR="00150E2F">
        <w:t xml:space="preserve"> </w:t>
      </w:r>
      <w:r w:rsidR="003A2302">
        <w:t>Větší vliv</w:t>
      </w:r>
      <w:r w:rsidR="002B2981">
        <w:t xml:space="preserve"> </w:t>
      </w:r>
      <w:r w:rsidR="00552A67">
        <w:t>má,</w:t>
      </w:r>
      <w:r w:rsidR="002B2981">
        <w:t xml:space="preserve"> když se v adrese vyskytuje klíčové slovo</w:t>
      </w:r>
      <w:r w:rsidR="007E2F85">
        <w:t>.</w:t>
      </w:r>
      <w:sdt>
        <w:sdtPr>
          <w:id w:val="-1399125947"/>
          <w:citation/>
        </w:sdtPr>
        <w:sdtEndPr/>
        <w:sdtContent>
          <w:r w:rsidR="00552A67">
            <w:fldChar w:fldCharType="begin"/>
          </w:r>
          <w:r w:rsidR="00552A67">
            <w:instrText xml:space="preserve"> CITATION Goo23 \l 1029 </w:instrText>
          </w:r>
          <w:r w:rsidR="00552A67">
            <w:fldChar w:fldCharType="separate"/>
          </w:r>
          <w:r w:rsidR="00BF6DA6">
            <w:rPr>
              <w:noProof/>
            </w:rPr>
            <w:t xml:space="preserve"> (1)</w:t>
          </w:r>
          <w:r w:rsidR="00552A67">
            <w:fldChar w:fldCharType="end"/>
          </w:r>
        </w:sdtContent>
      </w:sdt>
    </w:p>
    <w:p w14:paraId="487DA1D6" w14:textId="71CCB2B9" w:rsidR="00750641" w:rsidRDefault="00DD35F5" w:rsidP="00F45917">
      <w:pPr>
        <w:pStyle w:val="Nadpis3"/>
      </w:pPr>
      <w:bookmarkStart w:id="10" w:name="_Toc136368775"/>
      <w:r>
        <w:t>Meta title</w:t>
      </w:r>
      <w:bookmarkEnd w:id="10"/>
    </w:p>
    <w:p w14:paraId="086EB148" w14:textId="2C39FC43" w:rsidR="008233E2" w:rsidRDefault="008233E2" w:rsidP="008233E2">
      <w:r>
        <w:t xml:space="preserve">Meta title neboli SEO titulek se </w:t>
      </w:r>
      <w:r w:rsidR="00CE5CF4">
        <w:t xml:space="preserve">nachází ve výsledcích vyhledávání jako nadpis. V případě že není </w:t>
      </w:r>
      <w:r w:rsidR="00335C5E">
        <w:t>určen, tak se zde objeví text z</w:t>
      </w:r>
      <w:r w:rsidR="0042564D">
        <w:t xml:space="preserve"> názvu </w:t>
      </w:r>
      <w:r w:rsidR="00335C5E">
        <w:t xml:space="preserve">stránky, v případě, že stránka nemá určený </w:t>
      </w:r>
      <w:r w:rsidR="00075C80">
        <w:t>název pomocí prvku title</w:t>
      </w:r>
      <w:r w:rsidR="00937F7D">
        <w:t xml:space="preserve">, tak prohlížeč použije text z nadpisů webové stránky. </w:t>
      </w:r>
      <w:r w:rsidR="00075C80">
        <w:t>V případě dobrého názvu stránky není potřeba určovat SEO titulek.</w:t>
      </w:r>
    </w:p>
    <w:p w14:paraId="48B6A4F7" w14:textId="0296356F" w:rsidR="00DD35F5" w:rsidRPr="00DD35F5" w:rsidRDefault="002A3986" w:rsidP="006445E4">
      <w:r>
        <w:t>Jeho využití je především k</w:t>
      </w:r>
      <w:r w:rsidR="00075C80">
        <w:t>e</w:t>
      </w:r>
      <w:r>
        <w:t xml:space="preserve"> zvětšení míry návštěvnosti webu. </w:t>
      </w:r>
      <w:r w:rsidR="001033EE">
        <w:t>Dobrý title je stručný</w:t>
      </w:r>
      <w:r w:rsidR="00A25153">
        <w:t xml:space="preserve"> a výstižný. J</w:t>
      </w:r>
      <w:r w:rsidR="00E14C78">
        <w:t>e zde možné přirozeně umístit klíčová slova, což mů</w:t>
      </w:r>
      <w:r w:rsidR="00D937C5">
        <w:t>že pozitivně</w:t>
      </w:r>
      <w:r w:rsidR="007C2733">
        <w:t xml:space="preserve"> ovlivnit</w:t>
      </w:r>
      <w:r w:rsidR="00D937C5">
        <w:t xml:space="preserve"> šanci na získání lepší pozice ve vyhledávání.</w:t>
      </w:r>
      <w:r w:rsidR="00075C80">
        <w:t xml:space="preserve"> Jeho maximální délka je </w:t>
      </w:r>
      <w:r w:rsidR="007D4182">
        <w:t>70 znaků nebo přibližně 580px.</w:t>
      </w:r>
      <w:sdt>
        <w:sdtPr>
          <w:id w:val="-1474828802"/>
          <w:citation/>
        </w:sdtPr>
        <w:sdtEndPr/>
        <w:sdtContent>
          <w:r w:rsidR="007D4182">
            <w:fldChar w:fldCharType="begin"/>
          </w:r>
          <w:r w:rsidR="007D4182">
            <w:instrText xml:space="preserve"> CITATION Gab22 \l 1029 </w:instrText>
          </w:r>
          <w:r w:rsidR="007D4182">
            <w:fldChar w:fldCharType="separate"/>
          </w:r>
          <w:r w:rsidR="00BF6DA6">
            <w:rPr>
              <w:noProof/>
            </w:rPr>
            <w:t xml:space="preserve"> (2)</w:t>
          </w:r>
          <w:r w:rsidR="007D4182">
            <w:fldChar w:fldCharType="end"/>
          </w:r>
        </w:sdtContent>
      </w:sdt>
    </w:p>
    <w:p w14:paraId="5BAC272C" w14:textId="340259BF" w:rsidR="00F45917" w:rsidRDefault="00F45917" w:rsidP="00F45917">
      <w:pPr>
        <w:pStyle w:val="Nadpis3"/>
      </w:pPr>
      <w:bookmarkStart w:id="11" w:name="_Toc136368776"/>
      <w:r>
        <w:t xml:space="preserve">Meta </w:t>
      </w:r>
      <w:r w:rsidR="00DD35F5">
        <w:t>description</w:t>
      </w:r>
      <w:bookmarkEnd w:id="11"/>
    </w:p>
    <w:p w14:paraId="1FA2521C" w14:textId="58857AF9" w:rsidR="00136B3C" w:rsidRDefault="00B961B5" w:rsidP="00474DC7">
      <w:r>
        <w:t>Meta popisek slouží k přesnějšímu charakterizování webové stránky</w:t>
      </w:r>
      <w:r w:rsidR="00A2751A">
        <w:t xml:space="preserve">. Nachází se ve výsledcích vyhledávání pod nadpisem. V případě, že není přesně určen </w:t>
      </w:r>
      <w:r w:rsidR="000237D2">
        <w:t xml:space="preserve">pomocí meta tagu, tak vyhledávač použije nejvhodnější část textu </w:t>
      </w:r>
      <w:r w:rsidR="00E6609A">
        <w:t xml:space="preserve">z webové stránky. Což není </w:t>
      </w:r>
      <w:r w:rsidR="00EE232C">
        <w:t>ideální</w:t>
      </w:r>
      <w:r w:rsidR="00376084">
        <w:t xml:space="preserve"> možnost. </w:t>
      </w:r>
      <w:r w:rsidR="005C2711">
        <w:t xml:space="preserve">Meta popisek by měl vystihovat obsah webové stránky maximálně </w:t>
      </w:r>
      <w:r w:rsidR="008233E2">
        <w:t xml:space="preserve">160 </w:t>
      </w:r>
      <w:r w:rsidR="0061238A">
        <w:t xml:space="preserve">znaky. Je dobré do něj smysluplně začlenit klíčová slova, ale jeho hlavním </w:t>
      </w:r>
      <w:r w:rsidR="007576ED">
        <w:t xml:space="preserve">účelem je poskytnout uživateli konkrétnější představu </w:t>
      </w:r>
      <w:r w:rsidR="00400EC6">
        <w:t>o obsahu webu.</w:t>
      </w:r>
      <w:sdt>
        <w:sdtPr>
          <w:id w:val="-1709798351"/>
          <w:citation/>
        </w:sdtPr>
        <w:sdtEndPr/>
        <w:sdtContent>
          <w:r w:rsidR="00C16DFD">
            <w:fldChar w:fldCharType="begin"/>
          </w:r>
          <w:r w:rsidR="00C16DFD">
            <w:instrText xml:space="preserve"> CITATION Gab22 \l 1029 </w:instrText>
          </w:r>
          <w:r w:rsidR="00C16DFD">
            <w:fldChar w:fldCharType="separate"/>
          </w:r>
          <w:r w:rsidR="00BF6DA6">
            <w:rPr>
              <w:noProof/>
            </w:rPr>
            <w:t xml:space="preserve"> (2)</w:t>
          </w:r>
          <w:r w:rsidR="00C16DFD">
            <w:fldChar w:fldCharType="end"/>
          </w:r>
        </w:sdtContent>
      </w:sdt>
    </w:p>
    <w:p w14:paraId="0A922165" w14:textId="36C4DBA5" w:rsidR="00CE20FA" w:rsidRDefault="00CE20FA" w:rsidP="00CE20FA">
      <w:pPr>
        <w:pStyle w:val="ObrzekvMP"/>
      </w:pPr>
      <w:r>
        <w:rPr>
          <w:noProof/>
        </w:rPr>
        <w:lastRenderedPageBreak/>
        <w:drawing>
          <wp:inline distT="0" distB="0" distL="0" distR="0" wp14:anchorId="66686244" wp14:editId="4EFF64A5">
            <wp:extent cx="5760720" cy="970915"/>
            <wp:effectExtent l="0" t="0" r="0" b="63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B498" w14:textId="184A5A59" w:rsidR="00CE20FA" w:rsidRPr="00CE20FA" w:rsidRDefault="00CE20FA" w:rsidP="00CE20FA">
      <w:pPr>
        <w:pStyle w:val="Titulek"/>
      </w:pPr>
      <w:r>
        <w:t xml:space="preserve">Obrázek č. 2 </w:t>
      </w:r>
      <w:r w:rsidR="005847A1">
        <w:t>místo zobrazení meta popisku ve výsledcích vyhledávání</w:t>
      </w:r>
    </w:p>
    <w:p w14:paraId="7B205916" w14:textId="670BF2A3" w:rsidR="00BE6AB5" w:rsidRDefault="00F45917" w:rsidP="00BE6AB5">
      <w:pPr>
        <w:pStyle w:val="Nadpis3"/>
      </w:pPr>
      <w:bookmarkStart w:id="12" w:name="_Toc136368777"/>
      <w:r>
        <w:t>Title</w:t>
      </w:r>
      <w:bookmarkEnd w:id="12"/>
    </w:p>
    <w:p w14:paraId="73073A05" w14:textId="44FC4EA6" w:rsidR="0059680A" w:rsidRDefault="008D0A16" w:rsidP="0059680A">
      <w:r>
        <w:t>Na titulek neboli název webové stránky kladou prohlížeče velký důraz</w:t>
      </w:r>
      <w:r w:rsidR="00B45B18">
        <w:t xml:space="preserve">, nachází se na otevřené kartě v prohlížeči a </w:t>
      </w:r>
      <w:r w:rsidR="00051100">
        <w:t xml:space="preserve">jako hlavní nadpis ve </w:t>
      </w:r>
      <w:r w:rsidR="00B45B18">
        <w:t>výsled</w:t>
      </w:r>
      <w:r w:rsidR="00051100">
        <w:t>cích</w:t>
      </w:r>
      <w:r w:rsidR="00B45B18">
        <w:t xml:space="preserve"> vyhledávání.</w:t>
      </w:r>
      <w:r w:rsidR="00200224">
        <w:t xml:space="preserve"> </w:t>
      </w:r>
      <w:r w:rsidR="00D45F19">
        <w:t>Pro to by měl být stručný, relativní</w:t>
      </w:r>
      <w:r w:rsidR="00E00D2B">
        <w:t xml:space="preserve"> a originální. Každá stránka by měla mít svůj vlastní, který vypovídá o jejím obsahu. </w:t>
      </w:r>
      <w:r w:rsidR="00F93261">
        <w:t xml:space="preserve">Jeho délka by neměla přesahovat 70 znaků včetně mezer, zároveň je dobrým místem pro klíčové slovo. Ale rozhodně by se </w:t>
      </w:r>
      <w:r w:rsidR="00DC36AA">
        <w:t>jich tam nemělo vyskytovat příliš</w:t>
      </w:r>
      <w:r w:rsidR="003243BA">
        <w:t xml:space="preserve"> mnoho</w:t>
      </w:r>
      <w:r w:rsidR="00DC36AA">
        <w:t>.</w:t>
      </w:r>
      <w:r w:rsidR="006445E4">
        <w:t xml:space="preserve"> </w:t>
      </w:r>
      <w:r w:rsidR="000F3EE5">
        <w:t>Ke zvýšení návštěvnosti webu</w:t>
      </w:r>
      <w:r w:rsidR="00512422">
        <w:t xml:space="preserve"> je</w:t>
      </w:r>
      <w:r w:rsidR="00816204">
        <w:t xml:space="preserve"> </w:t>
      </w:r>
      <w:r w:rsidR="001978FB">
        <w:t>dobré,</w:t>
      </w:r>
      <w:r w:rsidR="00816204">
        <w:t xml:space="preserve"> když titulek uživatele zaujme.</w:t>
      </w:r>
      <w:sdt>
        <w:sdtPr>
          <w:id w:val="-674190525"/>
          <w:citation/>
        </w:sdtPr>
        <w:sdtEndPr/>
        <w:sdtContent>
          <w:r w:rsidR="00293F2C">
            <w:fldChar w:fldCharType="begin"/>
          </w:r>
          <w:r w:rsidR="00293F2C">
            <w:instrText xml:space="preserve"> CITATION Goo23 \l 1029 </w:instrText>
          </w:r>
          <w:r w:rsidR="00293F2C">
            <w:fldChar w:fldCharType="separate"/>
          </w:r>
          <w:r w:rsidR="00BF6DA6">
            <w:rPr>
              <w:noProof/>
            </w:rPr>
            <w:t xml:space="preserve"> (1)</w:t>
          </w:r>
          <w:r w:rsidR="00293F2C">
            <w:fldChar w:fldCharType="end"/>
          </w:r>
        </w:sdtContent>
      </w:sdt>
    </w:p>
    <w:p w14:paraId="19566849" w14:textId="6267FF85" w:rsidR="001978FB" w:rsidRDefault="001978FB" w:rsidP="001978FB">
      <w:pPr>
        <w:pStyle w:val="ObrzekvMP"/>
      </w:pPr>
      <w:r>
        <w:rPr>
          <w:noProof/>
        </w:rPr>
        <w:drawing>
          <wp:inline distT="0" distB="0" distL="0" distR="0" wp14:anchorId="445464EC" wp14:editId="61F89629">
            <wp:extent cx="5753100" cy="89535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5920" w14:textId="3A949823" w:rsidR="00153E9B" w:rsidRPr="00153E9B" w:rsidRDefault="00153E9B" w:rsidP="00153E9B">
      <w:pPr>
        <w:pStyle w:val="Titulek"/>
      </w:pPr>
      <w:r>
        <w:t xml:space="preserve">Obrázek </w:t>
      </w:r>
      <w:r w:rsidR="009865F6">
        <w:t>č.3 poloha</w:t>
      </w:r>
      <w:r>
        <w:t xml:space="preserve"> title ve v</w:t>
      </w:r>
      <w:r w:rsidR="00635DA8">
        <w:t>ýsledcích vyhledávání</w:t>
      </w:r>
    </w:p>
    <w:p w14:paraId="20BBCE2D" w14:textId="7190E388" w:rsidR="00136136" w:rsidRDefault="00136136" w:rsidP="00136136">
      <w:pPr>
        <w:pStyle w:val="Nadpis3"/>
      </w:pPr>
      <w:bookmarkStart w:id="13" w:name="_Toc136368778"/>
      <w:r>
        <w:t>Nadpisy a podnadpisy</w:t>
      </w:r>
      <w:bookmarkEnd w:id="13"/>
    </w:p>
    <w:p w14:paraId="48A11D30" w14:textId="4154468A" w:rsidR="007C2733" w:rsidRPr="007C2733" w:rsidRDefault="00FE1279" w:rsidP="007C2733">
      <w:r>
        <w:t xml:space="preserve">Každá stránka by měla mít svůj hlavní výstižný nadpis (&lt;h1&gt;), který se může na jedné webové stránce vyskytovat pouze jednou. K přesnějšímu definování struktury stránky se poté využívají podnadpisy h2 a níže, ideálně by úroveň podnadpisů neměla být nižší než h6. Je potřeba, aby podnadpisy stejné úrovně měli stejnou velikost písma. </w:t>
      </w:r>
      <w:r w:rsidR="00F55962">
        <w:t>Nadpisy by se měly využívali tam, kde to dává smysl. Jejich hlavním účelem je dát najevo strukturu stránky, proto by se neměli využívat pouze z designových důvodů</w:t>
      </w:r>
      <w:r w:rsidR="001B65CF">
        <w:t>.</w:t>
      </w:r>
      <w:sdt>
        <w:sdtPr>
          <w:id w:val="-291834623"/>
          <w:citation/>
        </w:sdtPr>
        <w:sdtEndPr/>
        <w:sdtContent>
          <w:r w:rsidR="00A372ED">
            <w:fldChar w:fldCharType="begin"/>
          </w:r>
          <w:r w:rsidR="00A372ED">
            <w:instrText xml:space="preserve"> CITATION Goo23 \l 1029 </w:instrText>
          </w:r>
          <w:r w:rsidR="00A372ED">
            <w:fldChar w:fldCharType="separate"/>
          </w:r>
          <w:r w:rsidR="00BF6DA6">
            <w:rPr>
              <w:noProof/>
            </w:rPr>
            <w:t xml:space="preserve"> (1)</w:t>
          </w:r>
          <w:r w:rsidR="00A372ED">
            <w:fldChar w:fldCharType="end"/>
          </w:r>
        </w:sdtContent>
      </w:sdt>
    </w:p>
    <w:p w14:paraId="46419AF3" w14:textId="668C8304" w:rsidR="00410AD6" w:rsidRDefault="00463884" w:rsidP="00410AD6">
      <w:pPr>
        <w:pStyle w:val="Nadpis3"/>
      </w:pPr>
      <w:bookmarkStart w:id="14" w:name="_Toc136368779"/>
      <w:r>
        <w:t>Interní odkazy</w:t>
      </w:r>
      <w:bookmarkEnd w:id="14"/>
    </w:p>
    <w:p w14:paraId="00A3E9CD" w14:textId="4ACC82CB" w:rsidR="00724395" w:rsidRPr="008C536E" w:rsidRDefault="00F55962" w:rsidP="0058415C">
      <w:r>
        <w:t xml:space="preserve">Interní odkazy jsou odkazy, které vedou k dalším stránkám spadající pod jednu webovou stránku. Pomáhají uživatelům a prohlížečům v orientaci ve struktuře a pohybu po webové stránce. Je důležité, aby odpovídaly obsahu, na který odkazují. Není vhodné používat dlouhé fráze nebo krátký odstavec. Do jejich názvu je možné vložit klíčové slovo, </w:t>
      </w:r>
      <w:r>
        <w:lastRenderedPageBreak/>
        <w:t>pokud se tam přirozeně hodí.</w:t>
      </w:r>
      <w:r w:rsidR="0058415C">
        <w:t xml:space="preserve"> </w:t>
      </w:r>
      <w:r>
        <w:t>Pro dobrou orientaci je také potřeba hierarchie v odkazech, dobrým příkladem je srozumitelné menu</w:t>
      </w:r>
      <w:r w:rsidR="007D32A4">
        <w:t>.</w:t>
      </w:r>
      <w:sdt>
        <w:sdtPr>
          <w:id w:val="303200693"/>
          <w:citation/>
        </w:sdtPr>
        <w:sdtEndPr/>
        <w:sdtContent>
          <w:r w:rsidR="00750641">
            <w:fldChar w:fldCharType="begin"/>
          </w:r>
          <w:r w:rsidR="00750641">
            <w:instrText xml:space="preserve"> CITATION Goo23 \l 1029 </w:instrText>
          </w:r>
          <w:r w:rsidR="00750641">
            <w:fldChar w:fldCharType="separate"/>
          </w:r>
          <w:r w:rsidR="00BF6DA6">
            <w:rPr>
              <w:noProof/>
            </w:rPr>
            <w:t xml:space="preserve"> (1)</w:t>
          </w:r>
          <w:r w:rsidR="00750641">
            <w:fldChar w:fldCharType="end"/>
          </w:r>
        </w:sdtContent>
      </w:sdt>
    </w:p>
    <w:p w14:paraId="79100C05" w14:textId="4EBB4692" w:rsidR="00126ECE" w:rsidRDefault="00126ECE" w:rsidP="00126ECE">
      <w:pPr>
        <w:pStyle w:val="Nadpis3"/>
      </w:pPr>
      <w:bookmarkStart w:id="15" w:name="_Toc136368780"/>
      <w:r>
        <w:t>Obrázky</w:t>
      </w:r>
      <w:bookmarkEnd w:id="15"/>
    </w:p>
    <w:p w14:paraId="6F3F81E0" w14:textId="1BC686F5" w:rsidR="00F10E71" w:rsidRDefault="00F55962" w:rsidP="00F55962">
      <w:r>
        <w:t xml:space="preserve">U obrázků je potřeba věnovat pozornost několika věcem. Základem je vyplněný alt tag neboli přidat k obrázku alternativní text. Prohlížeči je využíván k získání bližší představy obrázku. Krom alternativního textu také sledují název obrázku. Například img28.png není vhodný název obrázku. </w:t>
      </w:r>
      <w:r w:rsidRPr="000469E0">
        <w:t>Názvy obrázků by měly být stručné</w:t>
      </w:r>
      <w:r w:rsidR="0058415C">
        <w:t xml:space="preserve"> a relevantní</w:t>
      </w:r>
      <w:r w:rsidRPr="000469E0">
        <w:t>.</w:t>
      </w:r>
      <w:r>
        <w:t xml:space="preserve"> Alternativní text by měl být podrobnější</w:t>
      </w:r>
      <w:r w:rsidR="0058415C">
        <w:t>, ale stále relevantní</w:t>
      </w:r>
      <w:r>
        <w:t>. Roli hraje i velikost obrázku, zbytečně velk</w:t>
      </w:r>
      <w:r w:rsidR="0058415C">
        <w:t>ý</w:t>
      </w:r>
      <w:r>
        <w:t xml:space="preserve"> (myšleno v datovém objemu) obráz</w:t>
      </w:r>
      <w:r w:rsidR="0058415C">
        <w:t>ek</w:t>
      </w:r>
      <w:r>
        <w:t xml:space="preserve"> zpomal</w:t>
      </w:r>
      <w:r w:rsidR="0058415C">
        <w:t>í</w:t>
      </w:r>
      <w:r>
        <w:t xml:space="preserve"> načítaní webu.</w:t>
      </w:r>
      <w:sdt>
        <w:sdtPr>
          <w:id w:val="2074306396"/>
          <w:citation/>
        </w:sdtPr>
        <w:sdtEndPr/>
        <w:sdtContent>
          <w:r w:rsidR="00F732DD">
            <w:fldChar w:fldCharType="begin"/>
          </w:r>
          <w:r w:rsidR="00F732DD">
            <w:instrText xml:space="preserve"> CITATION Goo23 \l 1029 </w:instrText>
          </w:r>
          <w:r w:rsidR="00F732DD">
            <w:fldChar w:fldCharType="separate"/>
          </w:r>
          <w:r w:rsidR="00BF6DA6">
            <w:rPr>
              <w:noProof/>
            </w:rPr>
            <w:t xml:space="preserve"> (1)</w:t>
          </w:r>
          <w:r w:rsidR="00F732DD">
            <w:fldChar w:fldCharType="end"/>
          </w:r>
        </w:sdtContent>
      </w:sdt>
    </w:p>
    <w:p w14:paraId="54DA570A" w14:textId="23ACC888" w:rsidR="00FA03C8" w:rsidRDefault="009D0249" w:rsidP="00FA03C8">
      <w:pPr>
        <w:pStyle w:val="Nadpis2"/>
      </w:pPr>
      <w:bookmarkStart w:id="16" w:name="_Toc136368781"/>
      <w:r>
        <w:t>Cop</w:t>
      </w:r>
      <w:r w:rsidR="00BE2D2E">
        <w:t>ywritting</w:t>
      </w:r>
      <w:r w:rsidR="00C33C2A">
        <w:t xml:space="preserve"> a Content – First</w:t>
      </w:r>
      <w:bookmarkEnd w:id="16"/>
    </w:p>
    <w:p w14:paraId="07781003" w14:textId="7E321E81" w:rsidR="00812367" w:rsidRDefault="00D03638" w:rsidP="00812367">
      <w:pPr>
        <w:pStyle w:val="Nadpis3"/>
      </w:pPr>
      <w:bookmarkStart w:id="17" w:name="_Toc136368782"/>
      <w:r>
        <w:t>Copywriting</w:t>
      </w:r>
      <w:bookmarkEnd w:id="17"/>
    </w:p>
    <w:p w14:paraId="06FD0A4D" w14:textId="3654169A" w:rsidR="00812367" w:rsidRDefault="00D03638" w:rsidP="00812367">
      <w:r>
        <w:t>Účelem Copywritingu je zaujmout čtenáře a přesvědčit ho k akci. Jde o psaní „atraktivních“ textů, které se čtenářům dobře čtou a zároveň čtenáře nasměrují k požadované akci, kterou může být například nákup produktu</w:t>
      </w:r>
      <w:r w:rsidR="00520048">
        <w:t xml:space="preserve">. V SEO se copywriting zaměřuje na výše zmíněné s přirozeným rozmístěním klíčových slov napříč textem. Výsledkem správného copywritingu je příjemný a srozumitelný obsah pro uživatele, ve kterém se snadno zorientuje </w:t>
      </w:r>
      <w:r w:rsidR="00A92740">
        <w:t>i prohlížeč</w:t>
      </w:r>
      <w:r w:rsidR="00520048">
        <w:t>.</w:t>
      </w:r>
    </w:p>
    <w:p w14:paraId="56CDB607" w14:textId="3FEEACED" w:rsidR="00520048" w:rsidRPr="00812367" w:rsidRDefault="00F55962" w:rsidP="00F55962">
      <w:r>
        <w:t>Více textu neznamená lepší výsledky. Je dobré se zaměřit na předání určených informací, co nejvíce srozumitelně bez zbytečného natahování. Obsah by měl být plynulý, bez gramatických chyb a originální, proto by se neměl v žádném případě kopírovat. Obsah má být psán pro lidi, ne pro vyhledávače, ale i přesto je důležité, aby obsah byl pochopitelný i pro prohlížeče. Ty ho poté mohou nabídnout lidem, kteří ho hledají</w:t>
      </w:r>
      <w:r w:rsidR="00186517">
        <w:t>.</w:t>
      </w:r>
      <w:sdt>
        <w:sdtPr>
          <w:id w:val="-1507434904"/>
          <w:citation/>
        </w:sdtPr>
        <w:sdtEndPr/>
        <w:sdtContent>
          <w:r w:rsidR="00A372ED">
            <w:fldChar w:fldCharType="begin"/>
          </w:r>
          <w:r w:rsidR="00A372ED">
            <w:instrText xml:space="preserve"> CITATION Gab221 \l 1029 </w:instrText>
          </w:r>
          <w:r w:rsidR="00A372ED">
            <w:fldChar w:fldCharType="separate"/>
          </w:r>
          <w:r w:rsidR="00BF6DA6">
            <w:rPr>
              <w:noProof/>
            </w:rPr>
            <w:t xml:space="preserve"> (4)</w:t>
          </w:r>
          <w:r w:rsidR="00A372ED">
            <w:fldChar w:fldCharType="end"/>
          </w:r>
        </w:sdtContent>
      </w:sdt>
    </w:p>
    <w:p w14:paraId="4EF05006" w14:textId="7AB83C4C" w:rsidR="00812367" w:rsidRDefault="00812367" w:rsidP="00812367">
      <w:pPr>
        <w:pStyle w:val="Nadpis3"/>
      </w:pPr>
      <w:bookmarkStart w:id="18" w:name="_Toc136368783"/>
      <w:r>
        <w:t>Content-First</w:t>
      </w:r>
      <w:bookmarkEnd w:id="18"/>
    </w:p>
    <w:p w14:paraId="4DB89D22" w14:textId="6FF6B587" w:rsidR="009A7F6D" w:rsidRDefault="009C395E" w:rsidP="009A7F6D">
      <w:r>
        <w:t>Důvodem návštěvnosti webových stránek není jejich design, ale obsah. A i přesto, že se na webové stránce může nacházet sám o sobě plnohodnotný obsah</w:t>
      </w:r>
      <w:r w:rsidR="00CE0EB4">
        <w:t>, je potřeba aby byl přehledný, logicky rozmístěný, a především aby nebyl na upozaděn designem. Content- firts je metoda návrhu webové stránky, kde je design navržen dle obsahu. Na prvním místě je rozvržení obsahu, které vede k lepší uživatelské zkušenosti a zároveň je kladně hodnocen prohlížeči, což pomáhá v lepším umístění ve výsledcích vyhledávání.</w:t>
      </w:r>
      <w:sdt>
        <w:sdtPr>
          <w:id w:val="2087569207"/>
          <w:citation/>
        </w:sdtPr>
        <w:sdtEndPr/>
        <w:sdtContent>
          <w:r w:rsidR="001E3509">
            <w:fldChar w:fldCharType="begin"/>
          </w:r>
          <w:r w:rsidR="001E3509">
            <w:instrText xml:space="preserve"> CITATION Bil23 \l 1029 </w:instrText>
          </w:r>
          <w:r w:rsidR="001E3509">
            <w:fldChar w:fldCharType="separate"/>
          </w:r>
          <w:r w:rsidR="00BF6DA6">
            <w:rPr>
              <w:noProof/>
            </w:rPr>
            <w:t xml:space="preserve"> (5)</w:t>
          </w:r>
          <w:r w:rsidR="001E3509">
            <w:fldChar w:fldCharType="end"/>
          </w:r>
        </w:sdtContent>
      </w:sdt>
    </w:p>
    <w:p w14:paraId="694E3A8C" w14:textId="1A822C62" w:rsidR="009A7F6D" w:rsidRDefault="009A7F6D" w:rsidP="009A7F6D">
      <w:pPr>
        <w:pStyle w:val="Citt"/>
      </w:pPr>
      <w:r w:rsidRPr="009A7F6D">
        <w:lastRenderedPageBreak/>
        <w:t>„Obsah předchází designu. Design bez obsahu není design, je to dekorace“ – Jeff Zeldman</w:t>
      </w:r>
    </w:p>
    <w:p w14:paraId="4373B34A" w14:textId="613E9018" w:rsidR="009A7F6D" w:rsidRDefault="003871B8" w:rsidP="009A7F6D">
      <w:r>
        <w:t>Je dobré začít přehledem veškerého obsahu, který se bude na webu nacházet a co bude jeho cílem říct nebo k čemu přesvědčit uživatele. Díky tomu se dá určit smysluplná struktura webu a počet jeho případných podstránek.</w:t>
      </w:r>
      <w:r w:rsidR="009B1678">
        <w:t xml:space="preserve"> K dobrému přehledu pomůže vytvoření mapy webu.</w:t>
      </w:r>
      <w:r w:rsidR="00042D15">
        <w:t xml:space="preserve"> Díky této metodě se design dělá přímo na míru obsahu, který není nijak omezován designem.</w:t>
      </w:r>
      <w:sdt>
        <w:sdtPr>
          <w:id w:val="-1338607966"/>
          <w:citation/>
        </w:sdtPr>
        <w:sdtEndPr/>
        <w:sdtContent>
          <w:r w:rsidR="001E3509">
            <w:fldChar w:fldCharType="begin"/>
          </w:r>
          <w:r w:rsidR="001E3509">
            <w:instrText xml:space="preserve"> CITATION Bil23 \l 1029 </w:instrText>
          </w:r>
          <w:r w:rsidR="001E3509">
            <w:fldChar w:fldCharType="separate"/>
          </w:r>
          <w:r w:rsidR="00BF6DA6">
            <w:rPr>
              <w:noProof/>
            </w:rPr>
            <w:t xml:space="preserve"> (5)</w:t>
          </w:r>
          <w:r w:rsidR="001E3509">
            <w:fldChar w:fldCharType="end"/>
          </w:r>
        </w:sdtContent>
      </w:sdt>
    </w:p>
    <w:p w14:paraId="6EC3AF48" w14:textId="426723B8" w:rsidR="009B1678" w:rsidRDefault="009B1678" w:rsidP="009B1678">
      <w:pPr>
        <w:pStyle w:val="ObrzekvMP"/>
      </w:pPr>
      <w:r>
        <w:rPr>
          <w:noProof/>
        </w:rPr>
        <w:drawing>
          <wp:inline distT="0" distB="0" distL="0" distR="0" wp14:anchorId="245C4918" wp14:editId="638DA8C9">
            <wp:extent cx="4067175" cy="2080724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19698" w14:textId="621FBB1A" w:rsidR="009B1678" w:rsidRPr="009B1678" w:rsidRDefault="009B1678" w:rsidP="009B1678">
      <w:pPr>
        <w:pStyle w:val="Titulek"/>
      </w:pPr>
      <w:r>
        <w:t>Obrázek č.4 ukázka jednoduché mapy webu</w:t>
      </w:r>
    </w:p>
    <w:p w14:paraId="32ED7735" w14:textId="77777777" w:rsidR="00FA0C23" w:rsidRPr="00812367" w:rsidRDefault="00FA0C23" w:rsidP="00812367"/>
    <w:p w14:paraId="33386AEE" w14:textId="1065714D" w:rsidR="00FA0C23" w:rsidRDefault="00FA0C23" w:rsidP="0017555F">
      <w:pPr>
        <w:pStyle w:val="Nadpis2"/>
      </w:pPr>
      <w:bookmarkStart w:id="19" w:name="_Toc136368784"/>
      <w:r>
        <w:t>Web Vitals</w:t>
      </w:r>
      <w:bookmarkEnd w:id="19"/>
    </w:p>
    <w:p w14:paraId="355D97B0" w14:textId="69E1A062" w:rsidR="00FA0C23" w:rsidRDefault="00FA0C23" w:rsidP="00FA0C23">
      <w:r>
        <w:t>Jedná se o sadu metrik, která je jednou ze součástí kritérií využívaných Googlem k hodnocení webových stránek. Pomocí Web Vitals je hodnocen uživatelský zážitek na webu a jeho přívětivost pro uživatele. Mezi naprosto základní Web Vitals patří mobilní přívětivost webu, jeho bezpečnost, využití HTTPS a nulový výskyt vsunutých reklam a rušivých dialogových oken.</w:t>
      </w:r>
      <w:sdt>
        <w:sdtPr>
          <w:id w:val="-554465410"/>
          <w:citation/>
        </w:sdtPr>
        <w:sdtEndPr/>
        <w:sdtContent>
          <w:r w:rsidR="00F51CE8">
            <w:fldChar w:fldCharType="begin"/>
          </w:r>
          <w:r w:rsidR="00F51CE8">
            <w:instrText xml:space="preserve"> CITATION Voj22 \l 1029 </w:instrText>
          </w:r>
          <w:r w:rsidR="00F51CE8">
            <w:fldChar w:fldCharType="separate"/>
          </w:r>
          <w:r w:rsidR="00BF6DA6">
            <w:rPr>
              <w:noProof/>
            </w:rPr>
            <w:t xml:space="preserve"> (6)</w:t>
          </w:r>
          <w:r w:rsidR="00F51CE8">
            <w:fldChar w:fldCharType="end"/>
          </w:r>
        </w:sdtContent>
      </w:sdt>
    </w:p>
    <w:p w14:paraId="21877909" w14:textId="56F91BCC" w:rsidR="00FA0C23" w:rsidRDefault="00FA0C23" w:rsidP="00FA0C23">
      <w:pPr>
        <w:pStyle w:val="Nadpis3"/>
      </w:pPr>
      <w:bookmarkStart w:id="20" w:name="_Toc136368785"/>
      <w:r>
        <w:t>Core Web Vitals</w:t>
      </w:r>
      <w:bookmarkEnd w:id="20"/>
    </w:p>
    <w:p w14:paraId="7EF29580" w14:textId="5DC537D2" w:rsidR="00FA0C23" w:rsidRDefault="00FA0C23" w:rsidP="00FA0C23">
      <w:r w:rsidRPr="00FA0C23">
        <w:t>Je ozn</w:t>
      </w:r>
      <w:r>
        <w:t>ačení pro nejdůležitější metriky. Skládá se ze tří metrik, které dohromady hodnotí rychlost načítání webu, interaktivitu a vizuální stabilitu.</w:t>
      </w:r>
      <w:sdt>
        <w:sdtPr>
          <w:id w:val="1189177221"/>
          <w:citation/>
        </w:sdtPr>
        <w:sdtEndPr/>
        <w:sdtContent>
          <w:r w:rsidR="00F51CE8">
            <w:fldChar w:fldCharType="begin"/>
          </w:r>
          <w:r w:rsidR="00F51CE8">
            <w:instrText xml:space="preserve"> CITATION Voj22 \l 1029 </w:instrText>
          </w:r>
          <w:r w:rsidR="00F51CE8">
            <w:fldChar w:fldCharType="separate"/>
          </w:r>
          <w:r w:rsidR="00BF6DA6">
            <w:rPr>
              <w:noProof/>
            </w:rPr>
            <w:t xml:space="preserve"> (6)</w:t>
          </w:r>
          <w:r w:rsidR="00F51CE8">
            <w:fldChar w:fldCharType="end"/>
          </w:r>
        </w:sdtContent>
      </w:sdt>
    </w:p>
    <w:p w14:paraId="1222ACD7" w14:textId="6E9C3071" w:rsidR="00196AF6" w:rsidRDefault="00196AF6" w:rsidP="00FA0C23">
      <w:r w:rsidRPr="00196AF6">
        <w:rPr>
          <w:b/>
          <w:bCs/>
        </w:rPr>
        <w:t>Largest Contentful Paint (LCP)</w:t>
      </w:r>
      <w:r>
        <w:t xml:space="preserve"> je metrika, která se vy</w:t>
      </w:r>
      <w:r w:rsidR="000252E4">
        <w:t>u</w:t>
      </w:r>
      <w:r>
        <w:t xml:space="preserve">žívá ke změření potřebného času k načtení </w:t>
      </w:r>
      <w:r w:rsidR="00082B19">
        <w:t>hlavního obsahu stránky.</w:t>
      </w:r>
      <w:r w:rsidR="00FE0FB2">
        <w:t xml:space="preserve"> Optimální čas je do 2.5 vteřin.</w:t>
      </w:r>
    </w:p>
    <w:p w14:paraId="064B2D2D" w14:textId="2A34164F" w:rsidR="00082B19" w:rsidRDefault="00082B19" w:rsidP="00FA0C23">
      <w:r w:rsidRPr="00082B19">
        <w:rPr>
          <w:b/>
          <w:bCs/>
        </w:rPr>
        <w:lastRenderedPageBreak/>
        <w:t>First Input Delay (FID)</w:t>
      </w:r>
      <w:r>
        <w:rPr>
          <w:b/>
          <w:bCs/>
        </w:rPr>
        <w:t xml:space="preserve"> </w:t>
      </w:r>
      <w:r>
        <w:t>je metrika která měří časovou prodlevu mezi interakcí ze strany uživatele a reakcí webu.</w:t>
      </w:r>
      <w:r w:rsidR="00FE0FB2">
        <w:t xml:space="preserve"> Optimální čas je do 100 milisekund.</w:t>
      </w:r>
    </w:p>
    <w:p w14:paraId="122F3F3B" w14:textId="3288C422" w:rsidR="00082B19" w:rsidRPr="00082B19" w:rsidRDefault="00082B19" w:rsidP="00082B19">
      <w:pPr>
        <w:rPr>
          <w:b/>
          <w:bCs/>
        </w:rPr>
      </w:pPr>
      <w:r w:rsidRPr="00082B19">
        <w:rPr>
          <w:b/>
          <w:bCs/>
        </w:rPr>
        <w:t>Cumulative Layout Shift (CLS)</w:t>
      </w:r>
      <w:r>
        <w:rPr>
          <w:b/>
          <w:bCs/>
        </w:rPr>
        <w:t xml:space="preserve"> </w:t>
      </w:r>
      <w:r>
        <w:t xml:space="preserve">je metrika která </w:t>
      </w:r>
      <w:r w:rsidR="005A6251">
        <w:t xml:space="preserve">sleduje </w:t>
      </w:r>
      <w:r w:rsidR="000252E4">
        <w:t>vizuální stabilitu během načítání webu. Během načítání by nemělo docházet např. k posunu tlačítek.</w:t>
      </w:r>
    </w:p>
    <w:p w14:paraId="5D57F3C2" w14:textId="6B3CE6A1" w:rsidR="00082B19" w:rsidRDefault="00082B19" w:rsidP="00082B19">
      <w:pPr>
        <w:pStyle w:val="ObrzekvMP"/>
      </w:pPr>
      <w:r>
        <w:rPr>
          <w:noProof/>
        </w:rPr>
        <w:drawing>
          <wp:inline distT="0" distB="0" distL="0" distR="0" wp14:anchorId="75250EA0" wp14:editId="444A2366">
            <wp:extent cx="5760720" cy="179959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37AC" w14:textId="693AFB4B" w:rsidR="00082B19" w:rsidRPr="00082B19" w:rsidRDefault="00082B19" w:rsidP="00082B19">
      <w:pPr>
        <w:pStyle w:val="Titulek"/>
      </w:pPr>
      <w:r>
        <w:t>Obrázek č.</w:t>
      </w:r>
      <w:r w:rsidR="009B1678">
        <w:t>5</w:t>
      </w:r>
      <w:r>
        <w:t xml:space="preserve"> způsob hodnocení Core Web Vitals</w:t>
      </w:r>
    </w:p>
    <w:p w14:paraId="69A3BFC5" w14:textId="77777777" w:rsidR="00FA0C23" w:rsidRPr="00FA0C23" w:rsidRDefault="00FA0C23" w:rsidP="00FA0C23"/>
    <w:p w14:paraId="0A6D2B96" w14:textId="58864CAD" w:rsidR="0017555F" w:rsidRDefault="00BE2D2E" w:rsidP="0017555F">
      <w:pPr>
        <w:pStyle w:val="Nadpis2"/>
      </w:pPr>
      <w:bookmarkStart w:id="21" w:name="_Toc136368786"/>
      <w:r>
        <w:t>Zakázané techniky</w:t>
      </w:r>
      <w:bookmarkEnd w:id="21"/>
    </w:p>
    <w:p w14:paraId="6F6504FB" w14:textId="6439BA13" w:rsidR="001426A2" w:rsidRDefault="006A7569" w:rsidP="001426A2">
      <w:r>
        <w:t>C</w:t>
      </w:r>
      <w:r w:rsidR="001426A2">
        <w:t xml:space="preserve">ílem </w:t>
      </w:r>
      <w:r>
        <w:t xml:space="preserve">zakázaných technik </w:t>
      </w:r>
      <w:r w:rsidR="001426A2">
        <w:t xml:space="preserve">je zlepšení umístění ve vyhledávání pomocí neetických metod. </w:t>
      </w:r>
      <w:r>
        <w:t>V</w:t>
      </w:r>
      <w:r w:rsidR="001426A2">
        <w:t>zhledem k dnešním vyspělým algoritmům není pro vyhledávače těžké tyto metody rozpoznat. Proto jsou jen na škodu a je třeba se vyvarovat jejich využívání i jen omylem.</w:t>
      </w:r>
      <w:r w:rsidR="00F819CD">
        <w:t xml:space="preserve"> Tyto techniky mohou být označovány jako Black Hat SEO. Jejich použití může mít za následek nejen horší pozici ve vyhledávaní, ale i penalizaci webu.</w:t>
      </w:r>
      <w:sdt>
        <w:sdtPr>
          <w:id w:val="-1529639976"/>
          <w:citation/>
        </w:sdtPr>
        <w:sdtEndPr/>
        <w:sdtContent>
          <w:r w:rsidR="00FA66A5">
            <w:fldChar w:fldCharType="begin"/>
          </w:r>
          <w:r w:rsidR="00FA66A5">
            <w:instrText xml:space="preserve"> CITATION Sho23 \l 1029 </w:instrText>
          </w:r>
          <w:r w:rsidR="00FA66A5">
            <w:fldChar w:fldCharType="separate"/>
          </w:r>
          <w:r w:rsidR="00BF6DA6">
            <w:rPr>
              <w:noProof/>
            </w:rPr>
            <w:t xml:space="preserve"> (7)</w:t>
          </w:r>
          <w:r w:rsidR="00FA66A5">
            <w:fldChar w:fldCharType="end"/>
          </w:r>
        </w:sdtContent>
      </w:sdt>
    </w:p>
    <w:p w14:paraId="30F46BEE" w14:textId="4CDA9E48" w:rsidR="00F819CD" w:rsidRDefault="00011444" w:rsidP="00F819CD">
      <w:pPr>
        <w:pStyle w:val="Nadpis3"/>
      </w:pPr>
      <w:bookmarkStart w:id="22" w:name="_Toc136368787"/>
      <w:r>
        <w:t>Stručný přehled zakázaných technik</w:t>
      </w:r>
      <w:bookmarkEnd w:id="22"/>
    </w:p>
    <w:p w14:paraId="592653EC" w14:textId="06C06527" w:rsidR="00F819CD" w:rsidRDefault="00F819CD" w:rsidP="00F819CD">
      <w:pPr>
        <w:pStyle w:val="Seznamsodrkami"/>
      </w:pPr>
      <w:r>
        <w:t>Cloaking</w:t>
      </w:r>
    </w:p>
    <w:p w14:paraId="0237BB97" w14:textId="27865FFF" w:rsidR="0094263B" w:rsidRDefault="0094263B" w:rsidP="0094263B">
      <w:pPr>
        <w:pStyle w:val="Seznamsodrkami2"/>
      </w:pPr>
      <w:r>
        <w:t>Zobrazení jiného obsahu uživatelům než vyhledávačům</w:t>
      </w:r>
    </w:p>
    <w:p w14:paraId="2C094E34" w14:textId="4DE3A3CD" w:rsidR="00F819CD" w:rsidRPr="00011444" w:rsidRDefault="00F819CD" w:rsidP="00011444">
      <w:pPr>
        <w:pStyle w:val="Seznamsodrkami"/>
      </w:pPr>
      <w:r w:rsidRPr="00011444">
        <w:t>Skrývání textů a odkazů</w:t>
      </w:r>
    </w:p>
    <w:p w14:paraId="6228931A" w14:textId="491EB619" w:rsidR="0094263B" w:rsidRDefault="0094263B" w:rsidP="0094263B">
      <w:pPr>
        <w:pStyle w:val="Seznamsodrkami2"/>
      </w:pPr>
      <w:r>
        <w:t xml:space="preserve">Skrytí odkazů nebo textů pomocí např. stejné barvy písma a pozadí, velikostí </w:t>
      </w:r>
      <w:r w:rsidR="00011444">
        <w:t xml:space="preserve">písma </w:t>
      </w:r>
      <w:r>
        <w:t>0,…</w:t>
      </w:r>
    </w:p>
    <w:p w14:paraId="6B2E85D3" w14:textId="3FFDD5C5" w:rsidR="00F819CD" w:rsidRPr="00011444" w:rsidRDefault="00F819CD" w:rsidP="00F819CD">
      <w:pPr>
        <w:pStyle w:val="Seznamsodrkami"/>
        <w:rPr>
          <w:b/>
          <w:bCs/>
          <w:i/>
          <w:iCs/>
          <w:spacing w:val="5"/>
        </w:rPr>
      </w:pPr>
      <w:r>
        <w:t>Keyword Stuffing</w:t>
      </w:r>
    </w:p>
    <w:p w14:paraId="0A1BE97A" w14:textId="5FECC3D3" w:rsidR="00011444" w:rsidRPr="00F819CD" w:rsidRDefault="00011444" w:rsidP="00011444">
      <w:pPr>
        <w:pStyle w:val="Seznamsodrkami2"/>
        <w:rPr>
          <w:b/>
          <w:bCs/>
          <w:i/>
          <w:iCs/>
          <w:spacing w:val="5"/>
        </w:rPr>
      </w:pPr>
      <w:r>
        <w:t>Nadměrné množství a různorodost klíčových slov v obsahu i meta značkách</w:t>
      </w:r>
    </w:p>
    <w:p w14:paraId="514AFCEC" w14:textId="56AE2BF1" w:rsidR="00F819CD" w:rsidRPr="00011444" w:rsidRDefault="00F819CD" w:rsidP="00F819CD">
      <w:pPr>
        <w:pStyle w:val="Seznamsodrkami"/>
        <w:rPr>
          <w:b/>
          <w:bCs/>
          <w:i/>
          <w:iCs/>
          <w:spacing w:val="5"/>
        </w:rPr>
      </w:pPr>
      <w:r>
        <w:lastRenderedPageBreak/>
        <w:t>Manipulace s</w:t>
      </w:r>
      <w:r w:rsidR="00011444">
        <w:t> </w:t>
      </w:r>
      <w:r>
        <w:t>odkazy</w:t>
      </w:r>
    </w:p>
    <w:p w14:paraId="5A71D770" w14:textId="001905B0" w:rsidR="00011444" w:rsidRPr="00F819CD" w:rsidRDefault="00011444" w:rsidP="00011444">
      <w:pPr>
        <w:pStyle w:val="Seznamsodrkami2"/>
        <w:rPr>
          <w:b/>
          <w:bCs/>
          <w:i/>
          <w:iCs/>
          <w:spacing w:val="5"/>
        </w:rPr>
      </w:pPr>
      <w:r>
        <w:t>Kupování nebo prodávaní zpětných odkazů či jejich výměna</w:t>
      </w:r>
    </w:p>
    <w:p w14:paraId="73F90860" w14:textId="61355132" w:rsidR="00F819CD" w:rsidRPr="00011444" w:rsidRDefault="00F819CD" w:rsidP="00F819CD">
      <w:pPr>
        <w:pStyle w:val="Seznamsodrkami"/>
        <w:rPr>
          <w:b/>
          <w:bCs/>
          <w:i/>
          <w:iCs/>
          <w:spacing w:val="5"/>
        </w:rPr>
      </w:pPr>
      <w:r>
        <w:t>Doorway page</w:t>
      </w:r>
    </w:p>
    <w:p w14:paraId="4AE4EB13" w14:textId="5386DE9B" w:rsidR="001D72CE" w:rsidRPr="001D72CE" w:rsidRDefault="00011444" w:rsidP="001D72CE">
      <w:pPr>
        <w:pStyle w:val="Seznamsodrkami2"/>
        <w:rPr>
          <w:b/>
          <w:bCs/>
          <w:i/>
          <w:iCs/>
          <w:spacing w:val="5"/>
        </w:rPr>
      </w:pPr>
      <w:r>
        <w:t>Webová stránka s účelem umístit se, co nejlépe na určité klíčové slovo, která poté přesměr</w:t>
      </w:r>
      <w:r w:rsidR="001D72CE">
        <w:t>uje</w:t>
      </w:r>
      <w:r>
        <w:t xml:space="preserve"> uživatele na jiný </w:t>
      </w:r>
      <w:r w:rsidR="001D72CE">
        <w:t>web,</w:t>
      </w:r>
      <w:r>
        <w:t xml:space="preserve"> než požadoval</w:t>
      </w:r>
    </w:p>
    <w:p w14:paraId="53B8F91A" w14:textId="705FBE30" w:rsidR="0094263B" w:rsidRPr="001D72CE" w:rsidRDefault="0094263B" w:rsidP="00F819CD">
      <w:pPr>
        <w:pStyle w:val="Seznamsodrkami"/>
        <w:rPr>
          <w:b/>
          <w:bCs/>
          <w:i/>
          <w:iCs/>
          <w:spacing w:val="5"/>
        </w:rPr>
      </w:pPr>
      <w:r>
        <w:t>Duplicitní obsah</w:t>
      </w:r>
    </w:p>
    <w:p w14:paraId="6A20BBDB" w14:textId="58FD8462" w:rsidR="001D72CE" w:rsidRPr="00F819CD" w:rsidRDefault="001D72CE" w:rsidP="0058415C">
      <w:pPr>
        <w:pStyle w:val="Seznamsodrkami2"/>
        <w:rPr>
          <w:rStyle w:val="Nzevknihy"/>
        </w:rPr>
      </w:pPr>
      <w:r>
        <w:t>Výskyt stejného obsaju napříč stránkou nebo jeho okopírování např. od konkurence</w:t>
      </w:r>
      <w:sdt>
        <w:sdtPr>
          <w:id w:val="1788551234"/>
          <w:citation/>
        </w:sdtPr>
        <w:sdtEndPr/>
        <w:sdtContent>
          <w:r w:rsidR="00A372ED">
            <w:fldChar w:fldCharType="begin"/>
          </w:r>
          <w:r w:rsidR="00A372ED">
            <w:instrText xml:space="preserve"> CITATION Sho23 \l 1029 </w:instrText>
          </w:r>
          <w:r w:rsidR="00A372ED">
            <w:fldChar w:fldCharType="separate"/>
          </w:r>
          <w:r w:rsidR="00BF6DA6">
            <w:rPr>
              <w:noProof/>
            </w:rPr>
            <w:t xml:space="preserve"> (7)</w:t>
          </w:r>
          <w:r w:rsidR="00A372ED">
            <w:fldChar w:fldCharType="end"/>
          </w:r>
        </w:sdtContent>
      </w:sdt>
      <w:r>
        <w:t xml:space="preserve"> </w:t>
      </w:r>
    </w:p>
    <w:p w14:paraId="12835180" w14:textId="49459201" w:rsidR="0023432B" w:rsidRDefault="00620DC5" w:rsidP="0023432B">
      <w:pPr>
        <w:pStyle w:val="Nadpis1"/>
      </w:pPr>
      <w:bookmarkStart w:id="23" w:name="_Toc136368788"/>
      <w:r>
        <w:lastRenderedPageBreak/>
        <w:t xml:space="preserve">Postup </w:t>
      </w:r>
      <w:r w:rsidR="0068257C">
        <w:t>při optimalizaci</w:t>
      </w:r>
      <w:bookmarkEnd w:id="23"/>
    </w:p>
    <w:p w14:paraId="6A194D30" w14:textId="4AA29CC2" w:rsidR="003674C3" w:rsidRPr="003674C3" w:rsidRDefault="003674C3" w:rsidP="003674C3">
      <w:r>
        <w:t>Web byl navržen pomocí metody content-first, pro přehlednost obsahu. Následně byl web kódován metodou mobile-first, pro zajištění mobilní přívětivosti a konzistence designu pro mobilní i počítačovou verzi.</w:t>
      </w:r>
    </w:p>
    <w:p w14:paraId="17315E0F" w14:textId="13DAF082" w:rsidR="009A4EB4" w:rsidRDefault="009A4EB4" w:rsidP="009A4EB4">
      <w:pPr>
        <w:pStyle w:val="Nadpis2"/>
      </w:pPr>
      <w:bookmarkStart w:id="24" w:name="_Toc136368789"/>
      <w:r>
        <w:t>Kód a validita</w:t>
      </w:r>
      <w:bookmarkEnd w:id="24"/>
    </w:p>
    <w:p w14:paraId="08B6D585" w14:textId="77777777" w:rsidR="00F55962" w:rsidRDefault="00F55962" w:rsidP="00F55962">
      <w:r>
        <w:t>Validní kód je základ a nutnost každého webu, jelikož je také v rámci SEO hodnocen. Ke kontrole validace byl použit online validátor HTML W3C.</w:t>
      </w:r>
    </w:p>
    <w:p w14:paraId="25E87CB0" w14:textId="76E73F53" w:rsidR="009A4EB4" w:rsidRDefault="009A4EB4" w:rsidP="009A4EB4">
      <w:pPr>
        <w:pStyle w:val="Nadpis3"/>
      </w:pPr>
      <w:bookmarkStart w:id="25" w:name="_Toc136368790"/>
      <w:r>
        <w:t>Metadata</w:t>
      </w:r>
      <w:bookmarkEnd w:id="25"/>
    </w:p>
    <w:p w14:paraId="403C07F5" w14:textId="77777777" w:rsidR="00F55962" w:rsidRDefault="00F55962" w:rsidP="00F55962">
      <w:r>
        <w:t>Jako Fav-icon bylo použito logo imaginární společnosti, kterou web s jejími službami prezentuje. V případě, že má uživatel více otevřených stránek, záložku s webem snadněji najde díky Fav-icon.</w:t>
      </w:r>
    </w:p>
    <w:p w14:paraId="305421AA" w14:textId="0C919B36" w:rsidR="00F55962" w:rsidRDefault="00F55962" w:rsidP="00F55962">
      <w:r>
        <w:t>Title s meta describtion slouží k poskytnutí představy o obsahu webu uživateli. Zároveň jsou dobrým místem pro klíčová slova. Proto byl kladen důraz na relevantnost, stručnost a přirozený výskyt klíčových slov.</w:t>
      </w:r>
    </w:p>
    <w:p w14:paraId="76D1E331" w14:textId="63C28FAF" w:rsidR="0098324B" w:rsidRDefault="0098324B" w:rsidP="0098324B">
      <w:pPr>
        <w:pStyle w:val="Nadpis3"/>
      </w:pPr>
      <w:bookmarkStart w:id="26" w:name="_Toc136368791"/>
      <w:r>
        <w:t>Obrázky</w:t>
      </w:r>
      <w:bookmarkEnd w:id="26"/>
    </w:p>
    <w:p w14:paraId="56A3DE2D" w14:textId="77777777" w:rsidR="00F55962" w:rsidRDefault="00F55962" w:rsidP="00F55962">
      <w:r>
        <w:t>Obrázky jsou logicky a stručně pojmenovány s konkrétním alternativním textem. V případě možnosti byly do alternativního textu začleněna klíčová slova. Jednalo se především o obrázky z galerie. Pro zlepšení času načítání byly obrázky převedeny</w:t>
      </w:r>
      <w:r w:rsidRPr="00F91AA8">
        <w:t xml:space="preserve"> do formátu</w:t>
      </w:r>
      <w:r>
        <w:t xml:space="preserve"> WebP. Zároveň se jedná o využívání moderních formátů, což je kladně hodnoceno prohlížeči.</w:t>
      </w:r>
    </w:p>
    <w:p w14:paraId="0E90875A" w14:textId="14C8E30D" w:rsidR="006A7569" w:rsidRDefault="006A7569" w:rsidP="006A7569">
      <w:pPr>
        <w:pStyle w:val="Nadpis2"/>
      </w:pPr>
      <w:bookmarkStart w:id="27" w:name="_Toc136368792"/>
      <w:r>
        <w:t>Zlepšení uživatelské spokojenosti</w:t>
      </w:r>
      <w:bookmarkEnd w:id="27"/>
    </w:p>
    <w:p w14:paraId="3A120E24" w14:textId="77777777" w:rsidR="00DB500B" w:rsidRDefault="00DB500B" w:rsidP="00DB500B">
      <w:r>
        <w:t>Stejně jako technická stránka webu je důležitý i obsah webu a jeho prezentace. V této práci byl kladen důraz především na obsah a Core Web Vitals.</w:t>
      </w:r>
    </w:p>
    <w:p w14:paraId="5D5148BC" w14:textId="77FDEB5E" w:rsidR="006A7569" w:rsidRDefault="006A7569" w:rsidP="006A7569">
      <w:pPr>
        <w:pStyle w:val="Nadpis3"/>
      </w:pPr>
      <w:bookmarkStart w:id="28" w:name="_Toc136368793"/>
      <w:r>
        <w:t>Obsah</w:t>
      </w:r>
      <w:bookmarkEnd w:id="28"/>
    </w:p>
    <w:p w14:paraId="6EB59644" w14:textId="77777777" w:rsidR="00DB500B" w:rsidRDefault="00DB500B" w:rsidP="00DB500B">
      <w:r>
        <w:t xml:space="preserve">Ještě před fází kódování byly připraveny všechny potřebné texty s důrazem na srozumitelnost pro uživatele i prohlížeč. Na začátku byla stanovena struktura, která vede </w:t>
      </w:r>
      <w:r>
        <w:lastRenderedPageBreak/>
        <w:t>k přehlednému obsahu. Ke tvorbě určitých textů byl využit ChatGPT, ve většině případů bylo potřeba daný text lehce až středně upravit k docílení plynulosti. Ale ve výsledku se jedná o použitelný nástroj, který dokáže ušetřit čas se správným využitím.</w:t>
      </w:r>
    </w:p>
    <w:p w14:paraId="0A2E8025" w14:textId="43FC0AFE" w:rsidR="007362DA" w:rsidRDefault="007362DA" w:rsidP="00BF6DA6">
      <w:pPr>
        <w:pStyle w:val="Nadpis3"/>
      </w:pPr>
      <w:bookmarkStart w:id="29" w:name="_Toc136368794"/>
      <w:r>
        <w:t>Výběr klíčových slov</w:t>
      </w:r>
      <w:bookmarkEnd w:id="29"/>
    </w:p>
    <w:p w14:paraId="3EFE0336" w14:textId="0263F6DA" w:rsidR="006021C6" w:rsidRDefault="007362DA" w:rsidP="006021C6">
      <w:r>
        <w:t xml:space="preserve">Jako obecné klíčové slovo bylo vybráno masáže Liberec. </w:t>
      </w:r>
      <w:r w:rsidR="00DE7267">
        <w:t xml:space="preserve">Důvodem byla jeho jednoduchost a přesný popis poskytované služby. Zároveň se zaměřuje na oblast, ve které je služba nabízena. Bylo začleněno napříč celým webem. </w:t>
      </w:r>
      <w:r w:rsidR="00BF6DA6">
        <w:t>Na</w:t>
      </w:r>
      <w:r w:rsidR="00DE7267">
        <w:t>příklad na homepage se nachází v title, meta</w:t>
      </w:r>
      <w:r w:rsidR="00B606D2">
        <w:t>-</w:t>
      </w:r>
      <w:r w:rsidR="00DE7267">
        <w:t xml:space="preserve">describtion </w:t>
      </w:r>
      <w:r w:rsidR="009908C1">
        <w:t>a úvodním textu.</w:t>
      </w:r>
      <w:r w:rsidR="006021C6">
        <w:t xml:space="preserve"> </w:t>
      </w:r>
    </w:p>
    <w:p w14:paraId="765E1D06" w14:textId="700BE55B" w:rsidR="007362DA" w:rsidRDefault="009908C1" w:rsidP="006021C6">
      <w:r>
        <w:t xml:space="preserve"> Jako longtailové slovo bylo vybráno uklidňující masáž Liberec. </w:t>
      </w:r>
      <w:r w:rsidR="00B606D2">
        <w:t>Na tomto klíčovém slovu není příliš velká konkurence a zároveň vystihuje atmosféru webu. Toto klíčové slovo bylo začleňeno do meta-describtion a úvodu homepage.</w:t>
      </w:r>
    </w:p>
    <w:p w14:paraId="07B0F8C1" w14:textId="0C143912" w:rsidR="006021C6" w:rsidRPr="007362DA" w:rsidRDefault="006021C6" w:rsidP="007362DA">
      <w:r>
        <w:t xml:space="preserve">U každé stránky zaměřené na poskytovanou masáž bylo vybráno jako klíčové slovo její název. Například u stránky antistresová masáž, bylo jako obecné klíčové slovo vybráno antistresová masáž. To se poté vyskytuje v meta describtion, nadpisech a napříč textem. </w:t>
      </w:r>
      <w:r w:rsidR="00DC3859">
        <w:t xml:space="preserve">Jako longtailové slovo bylo vybráno antistresová masáž Liberec. To se poté vyskytuje v title a metadescribtion. </w:t>
      </w:r>
      <w:r>
        <w:t>Tímto způsobem byla vybrána a zapracována veškerá klíčová slova pro stránky zaměřené na poskytovanou masáž.</w:t>
      </w:r>
    </w:p>
    <w:p w14:paraId="0C323AA0" w14:textId="50A61F5D" w:rsidR="00106BCE" w:rsidRDefault="00106BCE" w:rsidP="00106BCE">
      <w:pPr>
        <w:pStyle w:val="Nadpis3"/>
      </w:pPr>
      <w:bookmarkStart w:id="30" w:name="_Toc136368795"/>
      <w:r>
        <w:t>Optimalizace Core Web Vitals</w:t>
      </w:r>
      <w:bookmarkEnd w:id="30"/>
    </w:p>
    <w:p w14:paraId="010D7A06" w14:textId="77777777" w:rsidR="00DB500B" w:rsidRDefault="00DB500B" w:rsidP="00DB500B">
      <w:r>
        <w:t>Během kódování byla snaha minimalizovat množství kódu potřebného k vytvoření webu. Proto byly třídy webu psány pomocí metodiky BEM. Kód byl také postupně promazáván.</w:t>
      </w:r>
    </w:p>
    <w:p w14:paraId="74AD307A" w14:textId="722244DE" w:rsidR="00106BCE" w:rsidRPr="00106BCE" w:rsidRDefault="00106BCE" w:rsidP="00106BCE">
      <w:r w:rsidRPr="00106BCE">
        <w:rPr>
          <w:b/>
          <w:bCs/>
        </w:rPr>
        <w:t xml:space="preserve">Zajištění kratší doby načítání </w:t>
      </w:r>
      <w:r w:rsidRPr="00106BCE">
        <w:t>bylo jednou z</w:t>
      </w:r>
      <w:r>
        <w:t> </w:t>
      </w:r>
      <w:r w:rsidRPr="00106BCE">
        <w:t>priorit</w:t>
      </w:r>
      <w:r>
        <w:t>. K tomu bylo využito předběžné načtení obrázků, které se uživateli zobrazí ihned při návštěvě webu.</w:t>
      </w:r>
    </w:p>
    <w:p w14:paraId="6E90D1AD" w14:textId="744EEEF1" w:rsidR="00106BCE" w:rsidRPr="00106BCE" w:rsidRDefault="00106BCE" w:rsidP="00106BCE">
      <w:pPr>
        <w:pStyle w:val="Zdrojovkd"/>
      </w:pPr>
      <w:r w:rsidRPr="00106BCE">
        <w:t>&lt;link rel="preload" href="/path/to/image.jpg" as="image"&gt;</w:t>
      </w:r>
    </w:p>
    <w:p w14:paraId="181EF132" w14:textId="176C1E36" w:rsidR="00106BCE" w:rsidRDefault="00586ADB" w:rsidP="009A3ED6">
      <w:r>
        <w:t>Příkaz k předběžnému načtení se uvádí v HTML v oblasti &lt;head&gt;. Krom obrázku bylo předběžně načteno i CSS ovlivňující prvky, které uživatel vidí ihned při návštěvě webu.</w:t>
      </w:r>
    </w:p>
    <w:p w14:paraId="7C7BFF25" w14:textId="0A5009A6" w:rsidR="006A7569" w:rsidRPr="006A7569" w:rsidRDefault="00586ADB" w:rsidP="00BF6DA6">
      <w:r>
        <w:t xml:space="preserve">Pro </w:t>
      </w:r>
      <w:r w:rsidRPr="00586ADB">
        <w:rPr>
          <w:b/>
          <w:bCs/>
        </w:rPr>
        <w:t>omezení posunů během načítání</w:t>
      </w:r>
      <w:r>
        <w:t xml:space="preserve"> stránky byla určitým prvkům nastavena</w:t>
      </w:r>
      <w:r w:rsidR="001830C4">
        <w:t xml:space="preserve"> výška a</w:t>
      </w:r>
      <w:r>
        <w:t xml:space="preserve"> šířka.</w:t>
      </w:r>
      <w:r w:rsidR="001830C4">
        <w:t xml:space="preserve"> Jednalo se především o ikony.</w:t>
      </w:r>
      <w:r>
        <w:t xml:space="preserve"> </w:t>
      </w:r>
      <w:r w:rsidR="00195414">
        <w:t xml:space="preserve">U veškerého textu bylo nastaveno, aby se na </w:t>
      </w:r>
      <w:r w:rsidR="00195414">
        <w:lastRenderedPageBreak/>
        <w:t xml:space="preserve">stránce zobrazoval ihned bez čekání na načtení fontů. Toho bylo docíleno pomocí příkazu swap. Ten byl umístěn na konec adresy pro font od Googlu v podobě </w:t>
      </w:r>
      <w:r w:rsidR="00195414" w:rsidRPr="00195414">
        <w:t>**display=swap**</w:t>
      </w:r>
      <w:r w:rsidR="00195414">
        <w:t>.</w:t>
      </w:r>
      <w:r w:rsidR="00F65D47">
        <w:t xml:space="preserve"> Což vedlo ke snížení posunů během načítání.</w:t>
      </w:r>
    </w:p>
    <w:p w14:paraId="1C000A0D" w14:textId="4F4F11E2" w:rsidR="00D92E14" w:rsidRDefault="00817413" w:rsidP="00D92E14">
      <w:pPr>
        <w:pStyle w:val="Nadpis1"/>
      </w:pPr>
      <w:bookmarkStart w:id="31" w:name="_Toc136368796"/>
      <w:r>
        <w:lastRenderedPageBreak/>
        <w:t>Porovnání</w:t>
      </w:r>
      <w:r w:rsidR="007906F6">
        <w:t xml:space="preserve"> webu</w:t>
      </w:r>
      <w:r>
        <w:t xml:space="preserve"> před optimalizací</w:t>
      </w:r>
      <w:r w:rsidR="007906F6">
        <w:t xml:space="preserve"> </w:t>
      </w:r>
      <w:r w:rsidR="00631555">
        <w:t>a po optimalizaci</w:t>
      </w:r>
      <w:bookmarkEnd w:id="31"/>
    </w:p>
    <w:p w14:paraId="0816B3D0" w14:textId="77777777" w:rsidR="00DB500B" w:rsidRDefault="00DB500B" w:rsidP="00DB500B">
      <w:r>
        <w:t>Po optimalizaci On site SEO došlo k rychlejšímu načítání webu a ke zvýšení jeho hodnocení v Lighthousu. V rámci měření ale nebyla hodnocena textová část. Ve smyslu kvality, přirozenosti a rozmístění klíčových slov. Důvodem bylo, že měření těchto důležitých faktorů není v Lighthous možné.</w:t>
      </w:r>
    </w:p>
    <w:p w14:paraId="2B047DC6" w14:textId="00CD5292" w:rsidR="00F65D47" w:rsidRDefault="00F65D47" w:rsidP="00F65D47">
      <w:pPr>
        <w:pStyle w:val="Nadpis2"/>
      </w:pPr>
      <w:bookmarkStart w:id="32" w:name="_Toc136368797"/>
      <w:r>
        <w:t>Klíčová slova</w:t>
      </w:r>
      <w:bookmarkEnd w:id="32"/>
    </w:p>
    <w:p w14:paraId="5F775A8D" w14:textId="7B3BCC9F" w:rsidR="00F65D47" w:rsidRPr="00F65D47" w:rsidRDefault="00F65D47" w:rsidP="00F65D47">
      <w:r>
        <w:t xml:space="preserve">Před optimalizací klíčová slova vycházela z kontextu textu a byla v souladu s obsahem webu. Během optimalizace byla předem vybraná klíčová slova přirozeně rozmístěna napříč webem. Jednalo se především o texty a </w:t>
      </w:r>
      <w:r w:rsidR="00F90F9E">
        <w:t>meta-desribtion</w:t>
      </w:r>
      <w:r>
        <w:t>.</w:t>
      </w:r>
      <w:r w:rsidR="00F90F9E">
        <w:t xml:space="preserve"> Klíčová slova po optimalizaci přibyla u alternativního textu u obrázků v galerii. Jednalo např. o slova antistresová masáž a klasická masáž. Ale klíčová slova byla přidána do alternativního textu obrázků, u kterých to působilo přirozeně.</w:t>
      </w:r>
    </w:p>
    <w:p w14:paraId="01F15617" w14:textId="4E008C64" w:rsidR="00F65D47" w:rsidRDefault="00F65D47" w:rsidP="00F65D47">
      <w:pPr>
        <w:pStyle w:val="Nadpis2"/>
      </w:pPr>
      <w:bookmarkStart w:id="33" w:name="_Toc136368798"/>
      <w:r>
        <w:t>Rychlost načtení</w:t>
      </w:r>
      <w:bookmarkEnd w:id="33"/>
    </w:p>
    <w:p w14:paraId="4894B577" w14:textId="0261D9D8" w:rsidR="00F65D47" w:rsidRPr="00F65D47" w:rsidRDefault="00FE5C2D" w:rsidP="00F65D47">
      <w:r>
        <w:t>Během optimalizace bylo změněno náhodné pořadí načítání CSS stylů. A to do pořadí od obecných ke konkrétnějším.</w:t>
      </w:r>
      <w:r w:rsidR="00F65D47">
        <w:t xml:space="preserve"> </w:t>
      </w:r>
      <w:r>
        <w:t>Také byly v</w:t>
      </w:r>
      <w:r w:rsidR="00E6628B">
        <w:t xml:space="preserve">eškeré obrázky </w:t>
      </w:r>
      <w:r>
        <w:t xml:space="preserve">z </w:t>
      </w:r>
      <w:r w:rsidR="00E6628B">
        <w:t>formátu PNG převedeny do méně datově náročného formátu WebP</w:t>
      </w:r>
      <w:r w:rsidR="002C3E85">
        <w:t xml:space="preserve"> a přebytečný kód byl smazán.</w:t>
      </w:r>
    </w:p>
    <w:p w14:paraId="478E1A88" w14:textId="58B14155" w:rsidR="00F65D47" w:rsidRDefault="00F65D47" w:rsidP="00F65D47">
      <w:pPr>
        <w:pStyle w:val="Nadpis2"/>
      </w:pPr>
      <w:bookmarkStart w:id="34" w:name="_Toc136368799"/>
      <w:r>
        <w:t>CLS</w:t>
      </w:r>
      <w:bookmarkEnd w:id="34"/>
    </w:p>
    <w:p w14:paraId="30468AC2" w14:textId="121CBDA8" w:rsidR="002C3E85" w:rsidRPr="002C3E85" w:rsidRDefault="002C3E85" w:rsidP="002C3E85">
      <w:r>
        <w:t xml:space="preserve">Pro lepší stabilitu layoutu při načítání byla určena výška a šířka určitých prvků. Jednalo se především o ikony. Také </w:t>
      </w:r>
      <w:r w:rsidR="003055CB">
        <w:t xml:space="preserve">u </w:t>
      </w:r>
      <w:r>
        <w:t>vešk</w:t>
      </w:r>
      <w:r w:rsidR="007362DA">
        <w:t>erého textu</w:t>
      </w:r>
      <w:r>
        <w:t xml:space="preserve"> bylo nastaveno, aby se na stránce zobrazoval ihned bez čekání na načtení fontů.</w:t>
      </w:r>
      <w:r w:rsidR="007362DA">
        <w:t xml:space="preserve"> Zároveň u fontů bylo nastaveno předběžné načtení.</w:t>
      </w:r>
    </w:p>
    <w:p w14:paraId="19846345" w14:textId="6D65073B" w:rsidR="00E6628B" w:rsidRDefault="00E6628B" w:rsidP="00E6628B">
      <w:pPr>
        <w:pStyle w:val="Nadpis2"/>
      </w:pPr>
      <w:bookmarkStart w:id="35" w:name="_Toc136368800"/>
      <w:r>
        <w:t>LCP</w:t>
      </w:r>
      <w:bookmarkEnd w:id="35"/>
    </w:p>
    <w:p w14:paraId="543AB78F" w14:textId="7E928D29" w:rsidR="00FE5C2D" w:rsidRPr="00FE5C2D" w:rsidRDefault="00FE5C2D" w:rsidP="00FE5C2D">
      <w:r>
        <w:t xml:space="preserve">K lepšímu času načtení největšího vykresleného obsahu (LCP) pomohla celková optimalizace rychlosti načtení. Pro ještě lepší výsledky byly předem načteny obrázky, </w:t>
      </w:r>
      <w:r>
        <w:lastRenderedPageBreak/>
        <w:t>které jsou součástí LCP. Jednalo se o pozadí úvodu na homepage a mapy na stránce kontakt. U těchto dvou stránek byl také před načten kritický kód.</w:t>
      </w:r>
    </w:p>
    <w:p w14:paraId="7487034E" w14:textId="55F483CF" w:rsidR="0060359D" w:rsidRDefault="0060359D" w:rsidP="0060359D">
      <w:pPr>
        <w:pStyle w:val="Nadpis2"/>
      </w:pPr>
      <w:bookmarkStart w:id="36" w:name="_Toc136368801"/>
      <w:r>
        <w:t>Porovnání hodnocení v Lighthouse</w:t>
      </w:r>
      <w:bookmarkEnd w:id="36"/>
    </w:p>
    <w:p w14:paraId="5A136CAB" w14:textId="4F7680D2" w:rsidR="0060359D" w:rsidRDefault="0060359D" w:rsidP="0060359D">
      <w:r>
        <w:t>První snímek obrazovky vždy zobrazuje hodnocení před optimalizací. Na druhém snímku obrazovky je vidět hodnocení po optimalizaci On site SEO dle technik uvedených v této práci. Všechny stránky po optimalizaci dosahovaly lepších výsledků.</w:t>
      </w:r>
    </w:p>
    <w:p w14:paraId="5FF539E3" w14:textId="67271749" w:rsidR="00CF23C6" w:rsidRDefault="00CF23C6" w:rsidP="00CF23C6">
      <w:pPr>
        <w:pStyle w:val="Nadpis3"/>
      </w:pPr>
      <w:bookmarkStart w:id="37" w:name="_Toc136368802"/>
      <w:r>
        <w:t>Homepage</w:t>
      </w:r>
      <w:bookmarkEnd w:id="37"/>
    </w:p>
    <w:p w14:paraId="0266328C" w14:textId="3AFCD404" w:rsidR="00CF23C6" w:rsidRDefault="00CF23C6" w:rsidP="00CF23C6">
      <w:pPr>
        <w:pStyle w:val="ObrzekvMP"/>
      </w:pPr>
      <w:r>
        <w:rPr>
          <w:noProof/>
        </w:rPr>
        <w:drawing>
          <wp:inline distT="0" distB="0" distL="0" distR="0" wp14:anchorId="1CD3FD07" wp14:editId="2A8E14ED">
            <wp:extent cx="5392345" cy="2705100"/>
            <wp:effectExtent l="0" t="0" r="0" b="0"/>
            <wp:docPr id="310806670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00" cy="272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D4D14" w14:textId="01B57972" w:rsidR="00CF23C6" w:rsidRDefault="00CF23C6" w:rsidP="00CF23C6">
      <w:pPr>
        <w:pStyle w:val="Titulek"/>
      </w:pPr>
      <w:r>
        <w:t xml:space="preserve">Obrázek č.6 hodnocení před </w:t>
      </w:r>
      <w:r w:rsidR="00BA7050">
        <w:t>optimalizací (homepage)</w:t>
      </w:r>
    </w:p>
    <w:p w14:paraId="35A04B0A" w14:textId="6959664E" w:rsidR="00A12E26" w:rsidRDefault="00A12E26" w:rsidP="00A12E26">
      <w:pPr>
        <w:pStyle w:val="ObrzekvMP"/>
      </w:pPr>
      <w:r>
        <w:rPr>
          <w:noProof/>
        </w:rPr>
        <w:drawing>
          <wp:inline distT="0" distB="0" distL="0" distR="0" wp14:anchorId="6A0CB840" wp14:editId="485366BD">
            <wp:extent cx="5495925" cy="2666070"/>
            <wp:effectExtent l="0" t="0" r="0" b="1270"/>
            <wp:docPr id="101728197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15" cy="267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612B" w14:textId="3EC70FE5" w:rsidR="00A12E26" w:rsidRPr="00A12E26" w:rsidRDefault="00A12E26" w:rsidP="00A12E26">
      <w:pPr>
        <w:pStyle w:val="Titulek"/>
      </w:pPr>
      <w:r w:rsidRPr="00A12E26">
        <w:t>Obrázek č.</w:t>
      </w:r>
      <w:r>
        <w:t>7</w:t>
      </w:r>
      <w:r w:rsidRPr="00A12E26">
        <w:t xml:space="preserve"> hodnocení po optimalizaci</w:t>
      </w:r>
      <w:r w:rsidR="00BA7050">
        <w:t xml:space="preserve"> (homepage)</w:t>
      </w:r>
    </w:p>
    <w:p w14:paraId="3997E9CD" w14:textId="6352CBE2" w:rsidR="00CF23C6" w:rsidRPr="00CF23C6" w:rsidRDefault="00CF23C6" w:rsidP="00CF23C6">
      <w:pPr>
        <w:pStyle w:val="Titulek"/>
      </w:pPr>
    </w:p>
    <w:p w14:paraId="6EA8903E" w14:textId="3403034C" w:rsidR="0060359D" w:rsidRDefault="00CF23C6" w:rsidP="0060359D">
      <w:pPr>
        <w:pStyle w:val="Nadpis3"/>
      </w:pPr>
      <w:bookmarkStart w:id="38" w:name="_Toc136368803"/>
      <w:r>
        <w:t>Klasická masáž</w:t>
      </w:r>
      <w:bookmarkEnd w:id="38"/>
    </w:p>
    <w:p w14:paraId="5B16BC21" w14:textId="2EBB4064" w:rsidR="0060359D" w:rsidRDefault="0060359D" w:rsidP="0060359D">
      <w:pPr>
        <w:pStyle w:val="ObrzekvMP"/>
      </w:pPr>
      <w:r>
        <w:rPr>
          <w:noProof/>
        </w:rPr>
        <w:drawing>
          <wp:inline distT="0" distB="0" distL="0" distR="0" wp14:anchorId="6E84365F" wp14:editId="30D71EB3">
            <wp:extent cx="5760720" cy="3253105"/>
            <wp:effectExtent l="0" t="0" r="0" b="4445"/>
            <wp:docPr id="430913079" name="Obrázek 2" descr="Obsah obrázku text, snímek obrazovky, software, Webové strán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3079" name="Obrázek 2" descr="Obsah obrázku text, snímek obrazovky, software, Webové strán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E50C" w14:textId="38DE5493" w:rsidR="0060359D" w:rsidRPr="0060359D" w:rsidRDefault="0060359D" w:rsidP="0060359D">
      <w:pPr>
        <w:pStyle w:val="Titulek"/>
      </w:pPr>
      <w:r>
        <w:t xml:space="preserve">Obrázek </w:t>
      </w:r>
      <w:r w:rsidR="00CF23C6">
        <w:t>č.8 hodnocení</w:t>
      </w:r>
      <w:r>
        <w:t xml:space="preserve"> před optimalizací</w:t>
      </w:r>
      <w:r w:rsidR="00F4001F">
        <w:t xml:space="preserve"> (klasická masáž)</w:t>
      </w:r>
    </w:p>
    <w:p w14:paraId="73080401" w14:textId="7D010A78" w:rsidR="0060359D" w:rsidRDefault="0060359D" w:rsidP="0060359D">
      <w:pPr>
        <w:pStyle w:val="ObrzekvMP"/>
      </w:pPr>
      <w:r>
        <w:rPr>
          <w:noProof/>
        </w:rPr>
        <w:drawing>
          <wp:inline distT="0" distB="0" distL="0" distR="0" wp14:anchorId="010D0C48" wp14:editId="6352DD4F">
            <wp:extent cx="5753100" cy="2828925"/>
            <wp:effectExtent l="0" t="0" r="0" b="9525"/>
            <wp:docPr id="53329509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3B28" w14:textId="5E700B10" w:rsidR="00F8015B" w:rsidRPr="00F8015B" w:rsidRDefault="0060359D" w:rsidP="00CF23C6">
      <w:pPr>
        <w:pStyle w:val="Titulek"/>
      </w:pPr>
      <w:bookmarkStart w:id="39" w:name="_Hlk135754743"/>
      <w:r>
        <w:t>Obrázek č</w:t>
      </w:r>
      <w:r w:rsidR="00CF23C6">
        <w:t>.9</w:t>
      </w:r>
      <w:r>
        <w:t xml:space="preserve"> hodnocení p</w:t>
      </w:r>
      <w:r w:rsidR="00F8015B">
        <w:t>o</w:t>
      </w:r>
      <w:r>
        <w:t xml:space="preserve"> optimalizac</w:t>
      </w:r>
      <w:r w:rsidR="00A12E26">
        <w:t>i</w:t>
      </w:r>
      <w:r w:rsidR="00F4001F">
        <w:t xml:space="preserve"> </w:t>
      </w:r>
      <w:r w:rsidR="00F4001F">
        <w:t>(klasická masáž)</w:t>
      </w:r>
    </w:p>
    <w:p w14:paraId="3D063E1E" w14:textId="77777777" w:rsidR="0023432B" w:rsidRDefault="00440DE5" w:rsidP="00440DE5">
      <w:pPr>
        <w:pStyle w:val="Neslovannadpis"/>
      </w:pPr>
      <w:bookmarkStart w:id="40" w:name="_Toc86047603"/>
      <w:bookmarkStart w:id="41" w:name="_Toc86055210"/>
      <w:bookmarkStart w:id="42" w:name="_Toc136368804"/>
      <w:bookmarkEnd w:id="39"/>
      <w:r>
        <w:lastRenderedPageBreak/>
        <w:t>Závěr</w:t>
      </w:r>
      <w:bookmarkEnd w:id="40"/>
      <w:bookmarkEnd w:id="41"/>
      <w:bookmarkEnd w:id="42"/>
    </w:p>
    <w:p w14:paraId="3389D2AD" w14:textId="35B153D6" w:rsidR="001E67F6" w:rsidRDefault="009D02D9" w:rsidP="00F96D91">
      <w:r w:rsidRPr="009D02D9">
        <w:t>Výsledky měření před a po optimalizaci On site SEO ukázaly zlepšení rychlosti načítání webu a vyšší hodnocení v nástroji Lighthouse. Je třeba poznamenat, že hodnocení v Lighthouse se zaměřuje především na technické aspekty webu a nedokáže posoudit kvalitu a přirozenost textového obsahu</w:t>
      </w:r>
      <w:r>
        <w:t>.</w:t>
      </w:r>
    </w:p>
    <w:p w14:paraId="037EE22E" w14:textId="7F1ED3F9" w:rsidR="00D84B2F" w:rsidRDefault="00D84B2F" w:rsidP="00F96D91">
      <w:r w:rsidRPr="00D84B2F">
        <w:t>Při optimalizaci kódu bylo zajištěno, že HTML kód je validní pomocí online validátoru HTML W3C. To je základním požadavkem pro každý web a je také bráno v úvahu při SEO hodnocení.</w:t>
      </w:r>
      <w:r>
        <w:t xml:space="preserve"> </w:t>
      </w:r>
      <w:r w:rsidRPr="00D84B2F">
        <w:t>Obrázky byly pojmenovány s konkrétním alternativním textem (alt tag) a v případě možnosti byla do něj začleněna klíčová slova. Obrázky byly také optimalizovány ve formátu WebP pro zlepšení rychlosti načítání a využití moderních formátů. Obsah webu byl také důležitým faktorem při optimalizaci. Před samotným kódováním byla vytvořena struktura webu a texty byly připraveny tak, aby byly srozumitelné pro uživatele i prohlížeč. Klíčová slova byla přirozeně zapojena do textu a byly použity nadpisy a podnadpisy pro lepší čitelnost. V některých případech byl využit ChatGPT pro generování textů, které byly následně upraveny, aby byly plynulé a přirozené.</w:t>
      </w:r>
    </w:p>
    <w:p w14:paraId="5BE453DF" w14:textId="5AD00597" w:rsidR="00D84B2F" w:rsidRDefault="00D84B2F" w:rsidP="006445E4">
      <w:r w:rsidRPr="00D84B2F">
        <w:t>Výsledkem těchto optimalizačních opatření bylo zlepšení rychlosti načítání webu a vyšší hodnocení v nástroji Lighthouse.</w:t>
      </w:r>
    </w:p>
    <w:p w14:paraId="4963FF27" w14:textId="77777777" w:rsidR="006F508F" w:rsidRDefault="006F508F" w:rsidP="00440DE5">
      <w:pPr>
        <w:pStyle w:val="Neslovannadpis"/>
      </w:pPr>
      <w:bookmarkStart w:id="43" w:name="_Toc86047604"/>
      <w:bookmarkStart w:id="44" w:name="_Toc86055211"/>
      <w:bookmarkStart w:id="45" w:name="_Toc136368805"/>
      <w:r>
        <w:lastRenderedPageBreak/>
        <w:t>Seznam zkratek a odborných výrazů</w:t>
      </w:r>
      <w:bookmarkEnd w:id="43"/>
      <w:bookmarkEnd w:id="44"/>
      <w:bookmarkEnd w:id="45"/>
    </w:p>
    <w:p w14:paraId="1C405FE0" w14:textId="77777777" w:rsidR="006F508F" w:rsidRDefault="006F508F" w:rsidP="006F508F">
      <w:pPr>
        <w:pStyle w:val="Pojem"/>
      </w:pPr>
      <w:r>
        <w:t>HTML</w:t>
      </w:r>
    </w:p>
    <w:p w14:paraId="6CAACCA5" w14:textId="77777777" w:rsidR="006F508F" w:rsidRDefault="006F508F" w:rsidP="006F508F">
      <w:pPr>
        <w:pStyle w:val="Vysvtlenpojmu"/>
      </w:pPr>
      <w:r>
        <w:t>HyperText Markup Language</w:t>
      </w:r>
      <w:r w:rsidR="0068064C">
        <w:t xml:space="preserve"> – značkovací jazyk používaný pro tvorbu webových stránek.</w:t>
      </w:r>
    </w:p>
    <w:p w14:paraId="0676943D" w14:textId="47322F99" w:rsidR="00885C03" w:rsidRDefault="00885C03" w:rsidP="00885C03">
      <w:pPr>
        <w:pStyle w:val="Pojem"/>
      </w:pPr>
      <w:r>
        <w:t>SEO</w:t>
      </w:r>
    </w:p>
    <w:p w14:paraId="0E21A3CE" w14:textId="0B200A75" w:rsidR="00885C03" w:rsidRDefault="000329BF" w:rsidP="00885C03">
      <w:pPr>
        <w:pStyle w:val="Vysvtlenpojmu"/>
      </w:pPr>
      <w:r>
        <w:t>Sear</w:t>
      </w:r>
      <w:r w:rsidR="0083160B">
        <w:t>ch Engine Optim</w:t>
      </w:r>
      <w:r w:rsidR="00506398">
        <w:t>i</w:t>
      </w:r>
      <w:r w:rsidR="0083160B">
        <w:t xml:space="preserve">zation </w:t>
      </w:r>
      <w:r w:rsidR="002945CB">
        <w:t>–</w:t>
      </w:r>
      <w:r w:rsidR="0083160B">
        <w:t xml:space="preserve"> </w:t>
      </w:r>
      <w:r w:rsidR="002945CB">
        <w:t>optimalizace web</w:t>
      </w:r>
      <w:r w:rsidR="00C10DD8">
        <w:t>ových stránek</w:t>
      </w:r>
      <w:r w:rsidR="002945CB">
        <w:t xml:space="preserve"> </w:t>
      </w:r>
      <w:r w:rsidR="00947F14">
        <w:t>pro lepší umístění ve vyhledávači.</w:t>
      </w:r>
    </w:p>
    <w:p w14:paraId="2EC183B7" w14:textId="1FB426EC" w:rsidR="00463884" w:rsidRDefault="00463884" w:rsidP="00463884">
      <w:pPr>
        <w:pStyle w:val="Pojem"/>
      </w:pPr>
      <w:r>
        <w:t>URL adresa</w:t>
      </w:r>
    </w:p>
    <w:p w14:paraId="70A30ED2" w14:textId="183B0EF2" w:rsidR="0069450C" w:rsidRPr="00195865" w:rsidRDefault="00AE68F7" w:rsidP="00195865">
      <w:pPr>
        <w:pStyle w:val="Vysvtlenpojmu"/>
      </w:pPr>
      <w:r w:rsidRPr="00AE68F7">
        <w:t xml:space="preserve">Uniform Resource </w:t>
      </w:r>
      <w:r w:rsidR="006B4E9E" w:rsidRPr="00AE68F7">
        <w:t>Locator</w:t>
      </w:r>
      <w:r w:rsidR="006B4E9E">
        <w:t xml:space="preserve"> – umístění</w:t>
      </w:r>
      <w:r w:rsidR="004D4A6D">
        <w:t xml:space="preserve"> webové stránky nebo souboru na internetu</w:t>
      </w:r>
      <w:r w:rsidR="00AB5962">
        <w:t>.</w:t>
      </w:r>
    </w:p>
    <w:p w14:paraId="6E3BCC96" w14:textId="23DE1320" w:rsidR="00F95B6E" w:rsidRDefault="00F95B6E" w:rsidP="00F95B6E">
      <w:pPr>
        <w:pStyle w:val="Pojem"/>
      </w:pPr>
      <w:r>
        <w:t>Fave icon</w:t>
      </w:r>
    </w:p>
    <w:p w14:paraId="1D24507A" w14:textId="058DD608" w:rsidR="001052E9" w:rsidRDefault="00ED6867" w:rsidP="00DF5E59">
      <w:pPr>
        <w:pStyle w:val="Vysvtlenpojmu"/>
      </w:pPr>
      <w:bookmarkStart w:id="46" w:name="_Hlk130747629"/>
      <w:r>
        <w:t>Favorite icon</w:t>
      </w:r>
      <w:r w:rsidR="00F95B6E">
        <w:t xml:space="preserve"> – </w:t>
      </w:r>
      <w:r w:rsidR="007E2BD0">
        <w:t xml:space="preserve">menší ikona, </w:t>
      </w:r>
      <w:r w:rsidR="00F77E2F">
        <w:t>která</w:t>
      </w:r>
      <w:r w:rsidR="007E2BD0">
        <w:t xml:space="preserve"> se zobrazuje vedle URL adresy webové stránky </w:t>
      </w:r>
      <w:bookmarkEnd w:id="46"/>
      <w:r w:rsidR="002B4463">
        <w:t xml:space="preserve">a vedle </w:t>
      </w:r>
      <w:r w:rsidR="00176E75">
        <w:t>jejího n</w:t>
      </w:r>
      <w:r w:rsidR="003818D0">
        <w:t>ázvu</w:t>
      </w:r>
      <w:r w:rsidR="002B4463">
        <w:t xml:space="preserve"> </w:t>
      </w:r>
      <w:r w:rsidR="003818D0">
        <w:t>na kartě prohlížeče.</w:t>
      </w:r>
    </w:p>
    <w:p w14:paraId="4D3B4495" w14:textId="1AE60AB0" w:rsidR="00196AF6" w:rsidRDefault="00196AF6" w:rsidP="00196AF6">
      <w:pPr>
        <w:pStyle w:val="Pojem"/>
      </w:pPr>
      <w:r>
        <w:t>HTTPS</w:t>
      </w:r>
    </w:p>
    <w:p w14:paraId="75C2E928" w14:textId="637F9FEB" w:rsidR="00196AF6" w:rsidRDefault="00C27333" w:rsidP="00196AF6">
      <w:pPr>
        <w:pStyle w:val="Vysvtlenpojmu"/>
      </w:pPr>
      <w:r>
        <w:t>Hypertext Transfer Protocol Secure</w:t>
      </w:r>
      <w:r w:rsidR="00196AF6">
        <w:t xml:space="preserve"> –</w:t>
      </w:r>
      <w:r>
        <w:t xml:space="preserve"> protokol umožňující zabezpečenou komunikaci v po</w:t>
      </w:r>
      <w:r w:rsidR="00106BCE">
        <w:t>čí</w:t>
      </w:r>
      <w:r>
        <w:t>tačové síti.</w:t>
      </w:r>
    </w:p>
    <w:p w14:paraId="35C34331" w14:textId="59CDE052" w:rsidR="00106BCE" w:rsidRDefault="00106BCE" w:rsidP="00106BCE">
      <w:pPr>
        <w:pStyle w:val="Pojem"/>
      </w:pPr>
      <w:r>
        <w:t>BEM</w:t>
      </w:r>
    </w:p>
    <w:p w14:paraId="1594BF2B" w14:textId="7298610C" w:rsidR="00885C03" w:rsidRPr="00885C03" w:rsidRDefault="00901279" w:rsidP="006445E4">
      <w:pPr>
        <w:pStyle w:val="Vysvtlenpojmu"/>
      </w:pPr>
      <w:r>
        <w:t>Block Element</w:t>
      </w:r>
      <w:r w:rsidR="00106BCE">
        <w:t xml:space="preserve"> </w:t>
      </w:r>
      <w:r>
        <w:t>Modifier</w:t>
      </w:r>
      <w:r w:rsidR="00106BCE">
        <w:t xml:space="preserve"> –</w:t>
      </w:r>
      <w:r w:rsidRPr="00901279">
        <w:t xml:space="preserve"> metodologie pro pojmenovávání a organizaci CSS tříd při tvorbě webových stránek</w:t>
      </w:r>
      <w:r>
        <w:t>.</w:t>
      </w:r>
    </w:p>
    <w:p w14:paraId="6F79BF96" w14:textId="77777777" w:rsidR="00440DE5" w:rsidRDefault="00440DE5" w:rsidP="00440DE5">
      <w:pPr>
        <w:pStyle w:val="Neslovannadpis"/>
      </w:pPr>
      <w:bookmarkStart w:id="47" w:name="_Toc86047605"/>
      <w:bookmarkStart w:id="48" w:name="_Toc86055212"/>
      <w:bookmarkStart w:id="49" w:name="_Toc136368806"/>
      <w:r>
        <w:lastRenderedPageBreak/>
        <w:t>Seznam obrázků</w:t>
      </w:r>
      <w:bookmarkEnd w:id="47"/>
      <w:bookmarkEnd w:id="48"/>
      <w:bookmarkEnd w:id="49"/>
    </w:p>
    <w:p w14:paraId="2CB7E231" w14:textId="3406D0E4" w:rsidR="000316FC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86059903" w:history="1">
        <w:r w:rsidR="000316FC" w:rsidRPr="00407C99">
          <w:rPr>
            <w:rStyle w:val="Hypertextovodkaz"/>
            <w:noProof/>
          </w:rPr>
          <w:t xml:space="preserve">Obrázek 1 </w:t>
        </w:r>
        <w:r w:rsidR="00BA7050">
          <w:t>Zobrazení placených a organických výsledků ve vyhledávači</w:t>
        </w:r>
        <w:r w:rsidR="000316FC">
          <w:rPr>
            <w:noProof/>
            <w:webHidden/>
          </w:rPr>
          <w:tab/>
        </w:r>
        <w:r w:rsidR="00BA7050">
          <w:rPr>
            <w:noProof/>
            <w:webHidden/>
          </w:rPr>
          <w:t>2</w:t>
        </w:r>
      </w:hyperlink>
    </w:p>
    <w:p w14:paraId="7CD14D9B" w14:textId="3724AB3F" w:rsidR="00925CA9" w:rsidRDefault="006A634D" w:rsidP="00925CA9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="000316FC" w:rsidRPr="00407C99">
          <w:rPr>
            <w:rStyle w:val="Hypertextovodkaz"/>
            <w:noProof/>
          </w:rPr>
          <w:t xml:space="preserve">Obrázek 2 </w:t>
        </w:r>
        <w:r w:rsidR="00BA7050">
          <w:t>M</w:t>
        </w:r>
        <w:r w:rsidR="00BA7050">
          <w:t>ísto zobrazení meta popisku ve výsledcích vyhledávání</w:t>
        </w:r>
        <w:r w:rsidR="000316FC">
          <w:rPr>
            <w:noProof/>
            <w:webHidden/>
          </w:rPr>
          <w:tab/>
        </w:r>
        <w:r w:rsidR="00BA7050">
          <w:rPr>
            <w:noProof/>
            <w:webHidden/>
          </w:rPr>
          <w:t>5</w:t>
        </w:r>
      </w:hyperlink>
    </w:p>
    <w:p w14:paraId="57E95AAB" w14:textId="444AB7B5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>
          <w:rPr>
            <w:rStyle w:val="Hypertextovodkaz"/>
            <w:noProof/>
          </w:rPr>
          <w:t>3</w:t>
        </w:r>
        <w:r w:rsidRPr="00407C99">
          <w:rPr>
            <w:rStyle w:val="Hypertextovodkaz"/>
            <w:noProof/>
          </w:rPr>
          <w:t xml:space="preserve"> </w:t>
        </w:r>
        <w:r>
          <w:t>P</w:t>
        </w:r>
        <w:r>
          <w:t>oloha title ve výsledcích vyhledávání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t>5</w:t>
        </w:r>
      </w:hyperlink>
    </w:p>
    <w:p w14:paraId="2E48410E" w14:textId="061ACA2D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>
          <w:rPr>
            <w:rStyle w:val="Hypertextovodkaz"/>
            <w:noProof/>
          </w:rPr>
          <w:t>4</w:t>
        </w:r>
        <w:r w:rsidRPr="00407C99">
          <w:rPr>
            <w:rStyle w:val="Hypertextovodkaz"/>
            <w:noProof/>
          </w:rPr>
          <w:t xml:space="preserve"> </w:t>
        </w:r>
        <w:r>
          <w:t>U</w:t>
        </w:r>
        <w:r>
          <w:t>kázka jednoduché mapy webu</w:t>
        </w:r>
        <w:r>
          <w:rPr>
            <w:noProof/>
            <w:webHidden/>
          </w:rPr>
          <w:tab/>
        </w:r>
        <w:r>
          <w:rPr>
            <w:noProof/>
            <w:webHidden/>
          </w:rPr>
          <w:t>7</w:t>
        </w:r>
      </w:hyperlink>
    </w:p>
    <w:p w14:paraId="24F479AC" w14:textId="2D44D91F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>
          <w:rPr>
            <w:rStyle w:val="Hypertextovodkaz"/>
            <w:noProof/>
          </w:rPr>
          <w:t>5</w:t>
        </w:r>
        <w:r w:rsidRPr="00407C99">
          <w:rPr>
            <w:rStyle w:val="Hypertextovodkaz"/>
            <w:noProof/>
          </w:rPr>
          <w:t xml:space="preserve"> </w:t>
        </w:r>
        <w:r>
          <w:t>Z</w:t>
        </w:r>
        <w:r>
          <w:t>působ hodnocení Core Web Vitals</w:t>
        </w:r>
        <w:r>
          <w:rPr>
            <w:noProof/>
            <w:webHidden/>
          </w:rPr>
          <w:tab/>
        </w:r>
        <w:r>
          <w:rPr>
            <w:noProof/>
            <w:webHidden/>
          </w:rPr>
          <w:t>8</w:t>
        </w:r>
      </w:hyperlink>
    </w:p>
    <w:p w14:paraId="51EC8F2E" w14:textId="36B00011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>
          <w:rPr>
            <w:rStyle w:val="Hypertextovodkaz"/>
            <w:noProof/>
          </w:rPr>
          <w:t>6</w:t>
        </w:r>
        <w:r w:rsidRPr="00407C99">
          <w:rPr>
            <w:rStyle w:val="Hypertextovodkaz"/>
            <w:noProof/>
          </w:rPr>
          <w:t xml:space="preserve"> </w:t>
        </w:r>
        <w:r>
          <w:t>H</w:t>
        </w:r>
        <w:r>
          <w:t>odnocení před optimalizací (homepage)</w:t>
        </w:r>
        <w:r>
          <w:rPr>
            <w:noProof/>
            <w:webHidden/>
          </w:rPr>
          <w:tab/>
        </w:r>
      </w:hyperlink>
      <w:r w:rsidR="006A634D">
        <w:rPr>
          <w:noProof/>
        </w:rPr>
        <w:t>14</w:t>
      </w:r>
    </w:p>
    <w:p w14:paraId="7B3DAD6D" w14:textId="39E565B9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>
          <w:rPr>
            <w:rStyle w:val="Hypertextovodkaz"/>
            <w:noProof/>
          </w:rPr>
          <w:t>7</w:t>
        </w:r>
        <w:r w:rsidRPr="00407C99">
          <w:rPr>
            <w:rStyle w:val="Hypertextovodkaz"/>
            <w:noProof/>
          </w:rPr>
          <w:t xml:space="preserve"> </w:t>
        </w:r>
        <w:r w:rsidR="008F6649">
          <w:t>H</w:t>
        </w:r>
        <w:r w:rsidRPr="00A12E26">
          <w:t>odnocení po optimalizaci</w:t>
        </w:r>
        <w:r>
          <w:t xml:space="preserve"> (homepage)</w:t>
        </w:r>
        <w:r>
          <w:rPr>
            <w:noProof/>
            <w:webHidden/>
          </w:rPr>
          <w:tab/>
        </w:r>
        <w:r>
          <w:rPr>
            <w:noProof/>
            <w:webHidden/>
          </w:rPr>
          <w:t>14</w:t>
        </w:r>
      </w:hyperlink>
    </w:p>
    <w:p w14:paraId="2413B1B9" w14:textId="211E6B23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 w:rsidR="008F6649">
          <w:rPr>
            <w:rStyle w:val="Hypertextovodkaz"/>
            <w:noProof/>
          </w:rPr>
          <w:t>8</w:t>
        </w:r>
        <w:r w:rsidRPr="00407C99">
          <w:rPr>
            <w:rStyle w:val="Hypertextovodkaz"/>
            <w:noProof/>
          </w:rPr>
          <w:t xml:space="preserve"> </w:t>
        </w:r>
        <w:r w:rsidR="008F6649">
          <w:t>H</w:t>
        </w:r>
        <w:r w:rsidR="00F4001F">
          <w:t>odnocení před optimalizací (klasická masáž)</w:t>
        </w:r>
        <w:r>
          <w:rPr>
            <w:noProof/>
            <w:webHidden/>
          </w:rPr>
          <w:tab/>
        </w:r>
        <w:r>
          <w:rPr>
            <w:noProof/>
            <w:webHidden/>
          </w:rPr>
          <w:t>15</w:t>
        </w:r>
      </w:hyperlink>
    </w:p>
    <w:p w14:paraId="2295DA21" w14:textId="66128EB6" w:rsidR="00BA7050" w:rsidRDefault="00BA7050" w:rsidP="00BA7050">
      <w:pPr>
        <w:pStyle w:val="Seznamobrzk"/>
        <w:tabs>
          <w:tab w:val="right" w:leader="dot" w:pos="9062"/>
        </w:tabs>
        <w:rPr>
          <w:noProof/>
        </w:rPr>
      </w:pPr>
      <w:hyperlink w:anchor="_Toc86059904" w:history="1">
        <w:r w:rsidRPr="00407C99">
          <w:rPr>
            <w:rStyle w:val="Hypertextovodkaz"/>
            <w:noProof/>
          </w:rPr>
          <w:t xml:space="preserve">Obrázek </w:t>
        </w:r>
        <w:r w:rsidR="008F6649">
          <w:rPr>
            <w:rStyle w:val="Hypertextovodkaz"/>
            <w:noProof/>
          </w:rPr>
          <w:t>9</w:t>
        </w:r>
        <w:r w:rsidRPr="00407C99">
          <w:rPr>
            <w:rStyle w:val="Hypertextovodkaz"/>
            <w:noProof/>
          </w:rPr>
          <w:t xml:space="preserve"> </w:t>
        </w:r>
        <w:r w:rsidR="008F6649">
          <w:t>H</w:t>
        </w:r>
        <w:r w:rsidR="008F6649">
          <w:t>odnocení po optimalizaci (klasická masáž)</w:t>
        </w:r>
        <w:r>
          <w:rPr>
            <w:noProof/>
            <w:webHidden/>
          </w:rPr>
          <w:tab/>
        </w:r>
        <w:r>
          <w:rPr>
            <w:noProof/>
            <w:webHidden/>
          </w:rPr>
          <w:t>15</w:t>
        </w:r>
      </w:hyperlink>
    </w:p>
    <w:p w14:paraId="340C536D" w14:textId="77777777" w:rsidR="00BA7050" w:rsidRPr="00BA7050" w:rsidRDefault="00BA7050" w:rsidP="00BA7050"/>
    <w:p w14:paraId="6B2FB8F1" w14:textId="77777777" w:rsidR="002570DC" w:rsidRDefault="00440DE5" w:rsidP="009E2D05">
      <w:pPr>
        <w:ind w:firstLine="0"/>
      </w:pPr>
      <w:r>
        <w:fldChar w:fldCharType="end"/>
      </w:r>
      <w:bookmarkStart w:id="50" w:name="_Toc86047606"/>
    </w:p>
    <w:bookmarkStart w:id="51" w:name="_Toc136368807" w:displacedByCustomXml="next"/>
    <w:bookmarkStart w:id="52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20D6D623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50"/>
          <w:bookmarkEnd w:id="52"/>
          <w:bookmarkEnd w:id="51"/>
        </w:p>
        <w:p w14:paraId="7552F90A" w14:textId="77777777" w:rsidR="00BF6DA6" w:rsidRDefault="00440DE5" w:rsidP="00BF6DA6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BF6DA6">
            <w:rPr>
              <w:noProof/>
            </w:rPr>
            <w:t xml:space="preserve">1. </w:t>
          </w:r>
          <w:r w:rsidR="00BF6DA6">
            <w:rPr>
              <w:b/>
              <w:bCs/>
              <w:noProof/>
            </w:rPr>
            <w:t>Google.</w:t>
          </w:r>
          <w:r w:rsidR="00BF6DA6">
            <w:rPr>
              <w:noProof/>
            </w:rPr>
            <w:t xml:space="preserve"> seo-starter-guide. </w:t>
          </w:r>
          <w:r w:rsidR="00BF6DA6">
            <w:rPr>
              <w:i/>
              <w:iCs/>
              <w:noProof/>
            </w:rPr>
            <w:t xml:space="preserve">https://developers.google.com. </w:t>
          </w:r>
          <w:r w:rsidR="00BF6DA6">
            <w:rPr>
              <w:noProof/>
            </w:rPr>
            <w:t>[Online] 21. Březen 2023. [Citace: 23. Březen 2023.] https://developers.google.com/search/docs/fundamentals/seo-starter-guide.</w:t>
          </w:r>
        </w:p>
        <w:p w14:paraId="0B28FE21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Koščová, Gabka.</w:t>
          </w:r>
          <w:r>
            <w:rPr>
              <w:noProof/>
            </w:rPr>
            <w:t xml:space="preserve"> Co je on-page SEO + důležité on-page faktory (2023). </w:t>
          </w:r>
          <w:r>
            <w:rPr>
              <w:i/>
              <w:iCs/>
              <w:noProof/>
            </w:rPr>
            <w:t xml:space="preserve">Marketing Miner. </w:t>
          </w:r>
          <w:r>
            <w:rPr>
              <w:noProof/>
            </w:rPr>
            <w:t>[Online] 8. Září 2022. [Citace: 24. Březen 2023.] https://www.marketingminer.com/cs/blog/on-page-seo.html.</w:t>
          </w:r>
        </w:p>
        <w:p w14:paraId="3EA9F774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Google.</w:t>
          </w:r>
          <w:r>
            <w:rPr>
              <w:noProof/>
            </w:rPr>
            <w:t xml:space="preserve"> Zajistěte, aby vás zákazníci na internetu objevili. </w:t>
          </w:r>
          <w:r>
            <w:rPr>
              <w:i/>
              <w:iCs/>
              <w:noProof/>
            </w:rPr>
            <w:t xml:space="preserve">Digitální garáž. </w:t>
          </w:r>
          <w:r>
            <w:rPr>
              <w:noProof/>
            </w:rPr>
            <w:t>[Online] [Citace: 26. Březen 2023.] https://learndigital.withgoogle.com/digitalnigaraz/course/become-searchable-online.</w:t>
          </w:r>
        </w:p>
        <w:p w14:paraId="1986F136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Koščová, Gabka.</w:t>
          </w:r>
          <w:r>
            <w:rPr>
              <w:noProof/>
            </w:rPr>
            <w:t xml:space="preserve"> Copywriting z pohledu SEO krok za krokem. </w:t>
          </w:r>
          <w:r>
            <w:rPr>
              <w:i/>
              <w:iCs/>
              <w:noProof/>
            </w:rPr>
            <w:t xml:space="preserve">Marketing Miner. </w:t>
          </w:r>
          <w:r>
            <w:rPr>
              <w:noProof/>
            </w:rPr>
            <w:t>[Online] 17. Říjen 2022. [Citace: 20. Duben 2023.] https://www.marketingminer.com/cs/blog/seo-copywriting.html.</w:t>
          </w:r>
        </w:p>
        <w:p w14:paraId="68E076D0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Carlson, Billy.</w:t>
          </w:r>
          <w:r>
            <w:rPr>
              <w:noProof/>
            </w:rPr>
            <w:t xml:space="preserve"> Content-First Design: Let the Content Determine the Design. </w:t>
          </w:r>
          <w:r>
            <w:rPr>
              <w:i/>
              <w:iCs/>
              <w:noProof/>
            </w:rPr>
            <w:t xml:space="preserve">Balsamiq Wireframing Academy. </w:t>
          </w:r>
          <w:r>
            <w:rPr>
              <w:noProof/>
            </w:rPr>
            <w:t>[Online] [Citace: 20. Duben 2023.] https://balsamiq.com/learn/articles/content-first-design/.</w:t>
          </w:r>
        </w:p>
        <w:p w14:paraId="063AED5F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Fiala, Vojtěch.</w:t>
          </w:r>
          <w:r>
            <w:rPr>
              <w:noProof/>
            </w:rPr>
            <w:t xml:space="preserve"> Co jsou Core Web Vitals a záleží na nich vůbec? </w:t>
          </w:r>
          <w:r>
            <w:rPr>
              <w:i/>
              <w:iCs/>
              <w:noProof/>
            </w:rPr>
            <w:t xml:space="preserve">Digichef. </w:t>
          </w:r>
          <w:r>
            <w:rPr>
              <w:noProof/>
            </w:rPr>
            <w:t>[Online] 23. Únor 2022. [Citace: 10. Březen 2023.] https://digichef.cz/core-web-vitals.</w:t>
          </w:r>
        </w:p>
        <w:p w14:paraId="1DB106E4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Shoptet.</w:t>
          </w:r>
          <w:r>
            <w:rPr>
              <w:noProof/>
            </w:rPr>
            <w:t xml:space="preserve"> Black Hat SEO. </w:t>
          </w:r>
          <w:r>
            <w:rPr>
              <w:i/>
              <w:iCs/>
              <w:noProof/>
            </w:rPr>
            <w:t xml:space="preserve">Shoptet. </w:t>
          </w:r>
          <w:r>
            <w:rPr>
              <w:noProof/>
            </w:rPr>
            <w:t>[Online] [Citace: Duben. 22 2023.] https://www.shoptet.cz/slovnik-pojmu/black-hat-seo/.</w:t>
          </w:r>
        </w:p>
        <w:p w14:paraId="2B622734" w14:textId="77777777" w:rsidR="00BF6DA6" w:rsidRDefault="00BF6DA6" w:rsidP="00BF6DA6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Seznam.cz.</w:t>
          </w:r>
          <w:r>
            <w:rPr>
              <w:noProof/>
            </w:rPr>
            <w:t xml:space="preserve"> Fulltextové vyhledávání. </w:t>
          </w:r>
          <w:r>
            <w:rPr>
              <w:i/>
              <w:iCs/>
              <w:noProof/>
            </w:rPr>
            <w:t xml:space="preserve">Seznam Nápověda. </w:t>
          </w:r>
          <w:r>
            <w:rPr>
              <w:noProof/>
            </w:rPr>
            <w:t>[Online] [Citace: 23. Březen 2023.] https://napoveda.seznam.cz/cz/fulltext-hledani-v-internetu/uvod-do-vyhledavani/.</w:t>
          </w:r>
        </w:p>
        <w:p w14:paraId="29FA506C" w14:textId="77777777" w:rsidR="00440DE5" w:rsidRDefault="00440DE5" w:rsidP="00BF6DA6">
          <w:pPr>
            <w:sectPr w:rsidR="00440DE5" w:rsidSect="00566029">
              <w:footerReference w:type="default" r:id="rId25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02EC04B2" w14:textId="77777777" w:rsidR="00440DE5" w:rsidRDefault="00440DE5" w:rsidP="00440DE5">
      <w:pPr>
        <w:pStyle w:val="Nadpisplohy"/>
      </w:pPr>
      <w:bookmarkStart w:id="53" w:name="_Toc86047607"/>
      <w:bookmarkStart w:id="54" w:name="_Toc86055214"/>
      <w:bookmarkStart w:id="55" w:name="_Toc136368808"/>
      <w:r>
        <w:lastRenderedPageBreak/>
        <w:t>Seznam přiložených souborů</w:t>
      </w:r>
      <w:bookmarkEnd w:id="53"/>
      <w:bookmarkEnd w:id="54"/>
      <w:bookmarkEnd w:id="55"/>
    </w:p>
    <w:p w14:paraId="337CE2C0" w14:textId="77777777" w:rsidR="00F846B4" w:rsidRDefault="00F846B4" w:rsidP="00394D8A">
      <w:r>
        <w:t>Na přiloženém datovém nosiči se nacházejí následující soubory a složky:</w:t>
      </w:r>
    </w:p>
    <w:p w14:paraId="5913C188" w14:textId="35A8C39C" w:rsidR="00F846B4" w:rsidRDefault="006A634D" w:rsidP="00394D8A">
      <w:pPr>
        <w:pStyle w:val="Odstavecseseznamem"/>
        <w:numPr>
          <w:ilvl w:val="0"/>
          <w:numId w:val="24"/>
        </w:numPr>
      </w:pPr>
      <w:r w:rsidRPr="006A634D">
        <w:rPr>
          <w:b/>
          <w:bCs/>
        </w:rPr>
        <w:t>RP2023-Pacák-Tomáš-L3-On_site_SEO</w:t>
      </w:r>
      <w:r w:rsidR="00F846B4" w:rsidRPr="00394D8A">
        <w:rPr>
          <w:b/>
          <w:bCs/>
        </w:rPr>
        <w:t>.docx</w:t>
      </w:r>
      <w:r w:rsidR="00F846B4">
        <w:t xml:space="preserve"> – editovatelná verze dokumentace</w:t>
      </w:r>
      <w:r w:rsidR="009E2D05">
        <w:t xml:space="preserve"> ročníkové</w:t>
      </w:r>
      <w:r w:rsidR="00F846B4">
        <w:t xml:space="preserve"> práce</w:t>
      </w:r>
    </w:p>
    <w:p w14:paraId="65F470D2" w14:textId="338E759C" w:rsidR="00DB614E" w:rsidRDefault="006A634D" w:rsidP="00394D8A">
      <w:pPr>
        <w:pStyle w:val="Odstavecseseznamem"/>
        <w:numPr>
          <w:ilvl w:val="0"/>
          <w:numId w:val="24"/>
        </w:numPr>
      </w:pPr>
      <w:r w:rsidRPr="006A634D">
        <w:rPr>
          <w:b/>
          <w:bCs/>
        </w:rPr>
        <w:t>RP2023-Pacák-Tomáš-L3-On_site_SEO</w:t>
      </w:r>
      <w:r w:rsidR="00F846B4" w:rsidRPr="00394D8A">
        <w:rPr>
          <w:b/>
          <w:bCs/>
        </w:rPr>
        <w:t>.pdf</w:t>
      </w:r>
      <w:r w:rsidR="00F846B4">
        <w:t xml:space="preserve"> – tisknutelná verze dokumentace </w:t>
      </w:r>
      <w:r w:rsidR="00375D4E">
        <w:t>ročníkové</w:t>
      </w:r>
      <w:r w:rsidR="00F846B4">
        <w:t xml:space="preserve"> práce</w:t>
      </w:r>
    </w:p>
    <w:p w14:paraId="6D991023" w14:textId="098A9836" w:rsidR="00F846B4" w:rsidRDefault="00BF6DA6" w:rsidP="00394D8A">
      <w:pPr>
        <w:pStyle w:val="Odstavecseseznamem"/>
        <w:numPr>
          <w:ilvl w:val="0"/>
          <w:numId w:val="24"/>
        </w:numPr>
      </w:pPr>
      <w:r w:rsidRPr="00BF6DA6">
        <w:rPr>
          <w:b/>
          <w:bCs/>
        </w:rPr>
        <w:t>On_site_SEO_RP_pacak.potx</w:t>
      </w:r>
      <w:r w:rsidR="00F846B4" w:rsidRPr="00394D8A">
        <w:rPr>
          <w:b/>
          <w:bCs/>
        </w:rPr>
        <w:t xml:space="preserve"> </w:t>
      </w:r>
      <w:r w:rsidR="00F846B4">
        <w:t xml:space="preserve">– </w:t>
      </w:r>
      <w:r>
        <w:t>prezentace o On site SEO</w:t>
      </w:r>
    </w:p>
    <w:p w14:paraId="0211D0FA" w14:textId="09206701" w:rsidR="00DE4F25" w:rsidRDefault="00E17C60" w:rsidP="00DE4F25">
      <w:pPr>
        <w:pStyle w:val="Odstavecseseznamem"/>
        <w:numPr>
          <w:ilvl w:val="0"/>
          <w:numId w:val="24"/>
        </w:numPr>
      </w:pPr>
      <w:r>
        <w:rPr>
          <w:b/>
          <w:bCs/>
        </w:rPr>
        <w:t>RP_pacak_web</w:t>
      </w:r>
      <w:r w:rsidR="00DE4F25" w:rsidRPr="00394D8A">
        <w:rPr>
          <w:b/>
          <w:bCs/>
        </w:rPr>
        <w:t xml:space="preserve"> </w:t>
      </w:r>
      <w:r w:rsidR="00DE4F25">
        <w:t xml:space="preserve">– </w:t>
      </w:r>
      <w:r>
        <w:t>složka s optimalizovaným webem</w:t>
      </w:r>
    </w:p>
    <w:sectPr w:rsidR="00DE4F25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4038" w14:textId="77777777" w:rsidR="0036001B" w:rsidRDefault="0036001B" w:rsidP="00A758D8">
      <w:pPr>
        <w:spacing w:line="240" w:lineRule="auto"/>
      </w:pPr>
      <w:r>
        <w:separator/>
      </w:r>
    </w:p>
  </w:endnote>
  <w:endnote w:type="continuationSeparator" w:id="0">
    <w:p w14:paraId="1E7B679B" w14:textId="77777777" w:rsidR="0036001B" w:rsidRDefault="0036001B" w:rsidP="00A758D8">
      <w:pPr>
        <w:spacing w:line="240" w:lineRule="auto"/>
      </w:pPr>
      <w:r>
        <w:continuationSeparator/>
      </w:r>
    </w:p>
  </w:endnote>
  <w:endnote w:type="continuationNotice" w:id="1">
    <w:p w14:paraId="38860ACC" w14:textId="77777777" w:rsidR="004474E0" w:rsidRDefault="004474E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9C138" w14:textId="77777777" w:rsidR="00566029" w:rsidRDefault="00566029">
    <w:pPr>
      <w:pStyle w:val="Zpat"/>
      <w:jc w:val="right"/>
    </w:pPr>
  </w:p>
  <w:p w14:paraId="4B36453A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E29F4" w14:textId="77777777" w:rsidR="00EA593D" w:rsidRDefault="00EA593D">
    <w:pPr>
      <w:pStyle w:val="Zpat"/>
      <w:jc w:val="right"/>
    </w:pPr>
  </w:p>
  <w:p w14:paraId="758C4FED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3783913"/>
      <w:docPartObj>
        <w:docPartGallery w:val="Page Numbers (Bottom of Page)"/>
        <w:docPartUnique/>
      </w:docPartObj>
    </w:sdtPr>
    <w:sdtEndPr/>
    <w:sdtContent>
      <w:p w14:paraId="01183ECC" w14:textId="77777777" w:rsidR="001D4A0E" w:rsidRDefault="001D4A0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2DC239" w14:textId="77777777" w:rsidR="001D4A0E" w:rsidRDefault="001D4A0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A99A" w14:textId="77777777" w:rsidR="0036001B" w:rsidRDefault="0036001B" w:rsidP="00A758D8">
      <w:pPr>
        <w:spacing w:line="240" w:lineRule="auto"/>
      </w:pPr>
      <w:r>
        <w:separator/>
      </w:r>
    </w:p>
  </w:footnote>
  <w:footnote w:type="continuationSeparator" w:id="0">
    <w:p w14:paraId="160C0E8E" w14:textId="77777777" w:rsidR="0036001B" w:rsidRDefault="0036001B" w:rsidP="00A758D8">
      <w:pPr>
        <w:spacing w:line="240" w:lineRule="auto"/>
      </w:pPr>
      <w:r>
        <w:continuationSeparator/>
      </w:r>
    </w:p>
  </w:footnote>
  <w:footnote w:type="continuationNotice" w:id="1">
    <w:p w14:paraId="611C18B1" w14:textId="77777777" w:rsidR="004474E0" w:rsidRDefault="004474E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6ADD0D4FFCF746609358B5852C829F9C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414DA5D0" w14:textId="1813E7F2" w:rsidR="00A758D8" w:rsidRPr="00A758D8" w:rsidRDefault="003A51B1" w:rsidP="00A758D8">
        <w:pPr>
          <w:pStyle w:val="Zhlav"/>
        </w:pPr>
        <w:r>
          <w:t>O</w:t>
        </w:r>
        <w:r w:rsidR="008101C3">
          <w:t xml:space="preserve">n site </w:t>
        </w:r>
        <w:r>
          <w:t>SEO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1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3" w15:restartNumberingAfterBreak="0">
    <w:nsid w:val="2E6B075E"/>
    <w:multiLevelType w:val="multilevel"/>
    <w:tmpl w:val="9AA2C062"/>
    <w:numStyleLink w:val="Seznamslovan"/>
  </w:abstractNum>
  <w:abstractNum w:abstractNumId="14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5" w15:restartNumberingAfterBreak="0">
    <w:nsid w:val="3022458A"/>
    <w:multiLevelType w:val="multilevel"/>
    <w:tmpl w:val="9AA2C062"/>
    <w:numStyleLink w:val="Seznamslovan"/>
  </w:abstractNum>
  <w:abstractNum w:abstractNumId="16" w15:restartNumberingAfterBreak="0">
    <w:nsid w:val="324B3632"/>
    <w:multiLevelType w:val="multilevel"/>
    <w:tmpl w:val="9AA2C062"/>
    <w:numStyleLink w:val="Seznamslovan"/>
  </w:abstractNum>
  <w:abstractNum w:abstractNumId="17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8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19" w15:restartNumberingAfterBreak="0">
    <w:nsid w:val="38276116"/>
    <w:multiLevelType w:val="multilevel"/>
    <w:tmpl w:val="3DE8382A"/>
    <w:numStyleLink w:val="Seznamodrkov"/>
  </w:abstractNum>
  <w:abstractNum w:abstractNumId="2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1" w15:restartNumberingAfterBreak="0">
    <w:nsid w:val="42520F69"/>
    <w:multiLevelType w:val="multilevel"/>
    <w:tmpl w:val="FB88413A"/>
    <w:numStyleLink w:val="slovnnadpis"/>
  </w:abstractNum>
  <w:abstractNum w:abstractNumId="22" w15:restartNumberingAfterBreak="0">
    <w:nsid w:val="51C83AE6"/>
    <w:multiLevelType w:val="multilevel"/>
    <w:tmpl w:val="3DE8382A"/>
    <w:numStyleLink w:val="Seznamodrkov"/>
  </w:abstractNum>
  <w:num w:numId="1" w16cid:durableId="1802382760">
    <w:abstractNumId w:val="11"/>
  </w:num>
  <w:num w:numId="2" w16cid:durableId="1731030018">
    <w:abstractNumId w:val="17"/>
  </w:num>
  <w:num w:numId="3" w16cid:durableId="21300744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4351720">
    <w:abstractNumId w:val="14"/>
  </w:num>
  <w:num w:numId="5" w16cid:durableId="659121246">
    <w:abstractNumId w:val="9"/>
  </w:num>
  <w:num w:numId="6" w16cid:durableId="865799194">
    <w:abstractNumId w:val="7"/>
  </w:num>
  <w:num w:numId="7" w16cid:durableId="50270059">
    <w:abstractNumId w:val="6"/>
  </w:num>
  <w:num w:numId="8" w16cid:durableId="551235087">
    <w:abstractNumId w:val="5"/>
  </w:num>
  <w:num w:numId="9" w16cid:durableId="2064524520">
    <w:abstractNumId w:val="4"/>
  </w:num>
  <w:num w:numId="10" w16cid:durableId="1193953387">
    <w:abstractNumId w:val="20"/>
  </w:num>
  <w:num w:numId="11" w16cid:durableId="92407545">
    <w:abstractNumId w:val="22"/>
  </w:num>
  <w:num w:numId="12" w16cid:durableId="327288820">
    <w:abstractNumId w:val="13"/>
  </w:num>
  <w:num w:numId="13" w16cid:durableId="1059281124">
    <w:abstractNumId w:val="12"/>
  </w:num>
  <w:num w:numId="14" w16cid:durableId="1267152647">
    <w:abstractNumId w:val="10"/>
  </w:num>
  <w:num w:numId="15" w16cid:durableId="336494539">
    <w:abstractNumId w:val="16"/>
  </w:num>
  <w:num w:numId="16" w16cid:durableId="1427002444">
    <w:abstractNumId w:val="8"/>
  </w:num>
  <w:num w:numId="17" w16cid:durableId="296105887">
    <w:abstractNumId w:val="3"/>
  </w:num>
  <w:num w:numId="18" w16cid:durableId="1785684117">
    <w:abstractNumId w:val="2"/>
  </w:num>
  <w:num w:numId="19" w16cid:durableId="196740232">
    <w:abstractNumId w:val="1"/>
  </w:num>
  <w:num w:numId="20" w16cid:durableId="466751411">
    <w:abstractNumId w:val="0"/>
  </w:num>
  <w:num w:numId="21" w16cid:durableId="95292061">
    <w:abstractNumId w:val="21"/>
  </w:num>
  <w:num w:numId="22" w16cid:durableId="1620141860">
    <w:abstractNumId w:val="15"/>
  </w:num>
  <w:num w:numId="23" w16cid:durableId="15929571">
    <w:abstractNumId w:val="19"/>
  </w:num>
  <w:num w:numId="24" w16cid:durableId="1984460367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C3"/>
    <w:rsid w:val="0000257B"/>
    <w:rsid w:val="00011444"/>
    <w:rsid w:val="00017AB6"/>
    <w:rsid w:val="000237D2"/>
    <w:rsid w:val="000252E4"/>
    <w:rsid w:val="000316FC"/>
    <w:rsid w:val="000329BF"/>
    <w:rsid w:val="00036637"/>
    <w:rsid w:val="000377D0"/>
    <w:rsid w:val="00042D15"/>
    <w:rsid w:val="00051100"/>
    <w:rsid w:val="00052246"/>
    <w:rsid w:val="00053104"/>
    <w:rsid w:val="00057855"/>
    <w:rsid w:val="00060957"/>
    <w:rsid w:val="00065117"/>
    <w:rsid w:val="000657AC"/>
    <w:rsid w:val="0007249A"/>
    <w:rsid w:val="00075C80"/>
    <w:rsid w:val="00077788"/>
    <w:rsid w:val="000823AE"/>
    <w:rsid w:val="00082B19"/>
    <w:rsid w:val="000859ED"/>
    <w:rsid w:val="0009392A"/>
    <w:rsid w:val="000955E8"/>
    <w:rsid w:val="00096F4A"/>
    <w:rsid w:val="000A1DCA"/>
    <w:rsid w:val="000B3C4D"/>
    <w:rsid w:val="000E3A34"/>
    <w:rsid w:val="000F34C4"/>
    <w:rsid w:val="000F3EE5"/>
    <w:rsid w:val="000F460C"/>
    <w:rsid w:val="001015ED"/>
    <w:rsid w:val="001033EE"/>
    <w:rsid w:val="001052E9"/>
    <w:rsid w:val="00106BCE"/>
    <w:rsid w:val="001147A9"/>
    <w:rsid w:val="00116951"/>
    <w:rsid w:val="001210AA"/>
    <w:rsid w:val="00126ECE"/>
    <w:rsid w:val="0013391F"/>
    <w:rsid w:val="00136136"/>
    <w:rsid w:val="00136B06"/>
    <w:rsid w:val="00136B3C"/>
    <w:rsid w:val="00140406"/>
    <w:rsid w:val="001426A2"/>
    <w:rsid w:val="00150E2F"/>
    <w:rsid w:val="00151F06"/>
    <w:rsid w:val="00153E9B"/>
    <w:rsid w:val="00167C20"/>
    <w:rsid w:val="0017160A"/>
    <w:rsid w:val="0017555F"/>
    <w:rsid w:val="00176130"/>
    <w:rsid w:val="00176E75"/>
    <w:rsid w:val="0017702C"/>
    <w:rsid w:val="001830C4"/>
    <w:rsid w:val="00183CB2"/>
    <w:rsid w:val="001860A3"/>
    <w:rsid w:val="00186517"/>
    <w:rsid w:val="00187C02"/>
    <w:rsid w:val="00193851"/>
    <w:rsid w:val="001944A6"/>
    <w:rsid w:val="00195414"/>
    <w:rsid w:val="00195865"/>
    <w:rsid w:val="00196AF6"/>
    <w:rsid w:val="001978FB"/>
    <w:rsid w:val="001A0C0C"/>
    <w:rsid w:val="001A1DED"/>
    <w:rsid w:val="001B3D21"/>
    <w:rsid w:val="001B65CF"/>
    <w:rsid w:val="001B7231"/>
    <w:rsid w:val="001C32C9"/>
    <w:rsid w:val="001D3CCF"/>
    <w:rsid w:val="001D4A0E"/>
    <w:rsid w:val="001D72CE"/>
    <w:rsid w:val="001E3509"/>
    <w:rsid w:val="001E491C"/>
    <w:rsid w:val="001E67F6"/>
    <w:rsid w:val="00200224"/>
    <w:rsid w:val="002135F7"/>
    <w:rsid w:val="002223F6"/>
    <w:rsid w:val="00224234"/>
    <w:rsid w:val="0023432B"/>
    <w:rsid w:val="00236BCF"/>
    <w:rsid w:val="002415E7"/>
    <w:rsid w:val="002420D6"/>
    <w:rsid w:val="00254C05"/>
    <w:rsid w:val="002570DC"/>
    <w:rsid w:val="00260941"/>
    <w:rsid w:val="00266F96"/>
    <w:rsid w:val="00267566"/>
    <w:rsid w:val="00280D48"/>
    <w:rsid w:val="00293F2C"/>
    <w:rsid w:val="002945CB"/>
    <w:rsid w:val="002A1205"/>
    <w:rsid w:val="002A3435"/>
    <w:rsid w:val="002A3986"/>
    <w:rsid w:val="002B2981"/>
    <w:rsid w:val="002B4463"/>
    <w:rsid w:val="002B710D"/>
    <w:rsid w:val="002C3E85"/>
    <w:rsid w:val="002C4C41"/>
    <w:rsid w:val="002C6FC6"/>
    <w:rsid w:val="002D25F3"/>
    <w:rsid w:val="002D7346"/>
    <w:rsid w:val="002E188E"/>
    <w:rsid w:val="002E69CB"/>
    <w:rsid w:val="002E7F72"/>
    <w:rsid w:val="002F0180"/>
    <w:rsid w:val="002F3AFE"/>
    <w:rsid w:val="002F3B2E"/>
    <w:rsid w:val="002F5B6F"/>
    <w:rsid w:val="003055CB"/>
    <w:rsid w:val="00307581"/>
    <w:rsid w:val="003243BA"/>
    <w:rsid w:val="00324755"/>
    <w:rsid w:val="00325736"/>
    <w:rsid w:val="00327C8F"/>
    <w:rsid w:val="003305E3"/>
    <w:rsid w:val="0033248B"/>
    <w:rsid w:val="00335C3A"/>
    <w:rsid w:val="00335C5E"/>
    <w:rsid w:val="00336627"/>
    <w:rsid w:val="003368F0"/>
    <w:rsid w:val="00341B93"/>
    <w:rsid w:val="0036001B"/>
    <w:rsid w:val="00361FE1"/>
    <w:rsid w:val="003674C3"/>
    <w:rsid w:val="00370CDA"/>
    <w:rsid w:val="003717AD"/>
    <w:rsid w:val="00375D4E"/>
    <w:rsid w:val="00376084"/>
    <w:rsid w:val="00377EE6"/>
    <w:rsid w:val="00380E72"/>
    <w:rsid w:val="0038128D"/>
    <w:rsid w:val="003818D0"/>
    <w:rsid w:val="00385754"/>
    <w:rsid w:val="003871B8"/>
    <w:rsid w:val="00391EC3"/>
    <w:rsid w:val="00394D8A"/>
    <w:rsid w:val="0039621E"/>
    <w:rsid w:val="003A2302"/>
    <w:rsid w:val="003A51B1"/>
    <w:rsid w:val="003B2434"/>
    <w:rsid w:val="003C161E"/>
    <w:rsid w:val="003C48BD"/>
    <w:rsid w:val="003F42FC"/>
    <w:rsid w:val="003F5336"/>
    <w:rsid w:val="003F5552"/>
    <w:rsid w:val="003F7EAD"/>
    <w:rsid w:val="00400EC6"/>
    <w:rsid w:val="00403C18"/>
    <w:rsid w:val="004054EE"/>
    <w:rsid w:val="00410AD6"/>
    <w:rsid w:val="004137D1"/>
    <w:rsid w:val="004221B8"/>
    <w:rsid w:val="00424EB5"/>
    <w:rsid w:val="0042564D"/>
    <w:rsid w:val="00440DE5"/>
    <w:rsid w:val="004474E0"/>
    <w:rsid w:val="00451B8B"/>
    <w:rsid w:val="004570DF"/>
    <w:rsid w:val="00463884"/>
    <w:rsid w:val="00467B24"/>
    <w:rsid w:val="00474DC7"/>
    <w:rsid w:val="0047650D"/>
    <w:rsid w:val="00477E8F"/>
    <w:rsid w:val="004918EE"/>
    <w:rsid w:val="00497934"/>
    <w:rsid w:val="004A0535"/>
    <w:rsid w:val="004A336F"/>
    <w:rsid w:val="004B25E3"/>
    <w:rsid w:val="004B2CED"/>
    <w:rsid w:val="004C627C"/>
    <w:rsid w:val="004D1C29"/>
    <w:rsid w:val="004D4A6D"/>
    <w:rsid w:val="004F05F8"/>
    <w:rsid w:val="004F2CE5"/>
    <w:rsid w:val="004F3E61"/>
    <w:rsid w:val="00501909"/>
    <w:rsid w:val="00506398"/>
    <w:rsid w:val="00510C29"/>
    <w:rsid w:val="00512422"/>
    <w:rsid w:val="00520048"/>
    <w:rsid w:val="00530DE3"/>
    <w:rsid w:val="00536073"/>
    <w:rsid w:val="005522A3"/>
    <w:rsid w:val="00552A67"/>
    <w:rsid w:val="00556B23"/>
    <w:rsid w:val="00566029"/>
    <w:rsid w:val="00573311"/>
    <w:rsid w:val="00574D02"/>
    <w:rsid w:val="005757A4"/>
    <w:rsid w:val="00581263"/>
    <w:rsid w:val="0058415C"/>
    <w:rsid w:val="005847A1"/>
    <w:rsid w:val="00584945"/>
    <w:rsid w:val="00586ADB"/>
    <w:rsid w:val="0059680A"/>
    <w:rsid w:val="005A60F3"/>
    <w:rsid w:val="005A6251"/>
    <w:rsid w:val="005B3CD7"/>
    <w:rsid w:val="005B54DB"/>
    <w:rsid w:val="005C253E"/>
    <w:rsid w:val="005C2711"/>
    <w:rsid w:val="005D6F6F"/>
    <w:rsid w:val="005F7509"/>
    <w:rsid w:val="006021C6"/>
    <w:rsid w:val="0060359D"/>
    <w:rsid w:val="0061238A"/>
    <w:rsid w:val="00620DC5"/>
    <w:rsid w:val="006226C6"/>
    <w:rsid w:val="00623F99"/>
    <w:rsid w:val="00626A22"/>
    <w:rsid w:val="00631555"/>
    <w:rsid w:val="0063160E"/>
    <w:rsid w:val="00635DA8"/>
    <w:rsid w:val="0064074C"/>
    <w:rsid w:val="00642FBF"/>
    <w:rsid w:val="006445E4"/>
    <w:rsid w:val="006463E0"/>
    <w:rsid w:val="0064690B"/>
    <w:rsid w:val="00655F05"/>
    <w:rsid w:val="006605A8"/>
    <w:rsid w:val="006713F6"/>
    <w:rsid w:val="00673319"/>
    <w:rsid w:val="006803EF"/>
    <w:rsid w:val="0068064C"/>
    <w:rsid w:val="00682037"/>
    <w:rsid w:val="00682554"/>
    <w:rsid w:val="0068257C"/>
    <w:rsid w:val="00691E64"/>
    <w:rsid w:val="0069450C"/>
    <w:rsid w:val="006A07AE"/>
    <w:rsid w:val="006A634D"/>
    <w:rsid w:val="006A7569"/>
    <w:rsid w:val="006A7D02"/>
    <w:rsid w:val="006B4E9E"/>
    <w:rsid w:val="006D0C03"/>
    <w:rsid w:val="006F3E2A"/>
    <w:rsid w:val="006F508F"/>
    <w:rsid w:val="00705301"/>
    <w:rsid w:val="007106E4"/>
    <w:rsid w:val="00724395"/>
    <w:rsid w:val="007362DA"/>
    <w:rsid w:val="00745BB3"/>
    <w:rsid w:val="00750641"/>
    <w:rsid w:val="00750DC2"/>
    <w:rsid w:val="007576ED"/>
    <w:rsid w:val="007675DB"/>
    <w:rsid w:val="0077464D"/>
    <w:rsid w:val="00783A2D"/>
    <w:rsid w:val="007906F6"/>
    <w:rsid w:val="007A1F21"/>
    <w:rsid w:val="007A2595"/>
    <w:rsid w:val="007A28B6"/>
    <w:rsid w:val="007C0375"/>
    <w:rsid w:val="007C2733"/>
    <w:rsid w:val="007D32A4"/>
    <w:rsid w:val="007D4182"/>
    <w:rsid w:val="007D63B3"/>
    <w:rsid w:val="007E075D"/>
    <w:rsid w:val="007E2BD0"/>
    <w:rsid w:val="007E2F85"/>
    <w:rsid w:val="007F311E"/>
    <w:rsid w:val="0080098F"/>
    <w:rsid w:val="00804735"/>
    <w:rsid w:val="008101C3"/>
    <w:rsid w:val="00812367"/>
    <w:rsid w:val="00813735"/>
    <w:rsid w:val="00816204"/>
    <w:rsid w:val="00816EDE"/>
    <w:rsid w:val="00817413"/>
    <w:rsid w:val="00817C20"/>
    <w:rsid w:val="008233E2"/>
    <w:rsid w:val="00826A4C"/>
    <w:rsid w:val="0083160B"/>
    <w:rsid w:val="00855FE2"/>
    <w:rsid w:val="00860B28"/>
    <w:rsid w:val="00873CCD"/>
    <w:rsid w:val="0087734E"/>
    <w:rsid w:val="008824AC"/>
    <w:rsid w:val="00882BB5"/>
    <w:rsid w:val="00885C03"/>
    <w:rsid w:val="00887216"/>
    <w:rsid w:val="008874D1"/>
    <w:rsid w:val="00890AE4"/>
    <w:rsid w:val="008A3CBB"/>
    <w:rsid w:val="008A66D2"/>
    <w:rsid w:val="008B142A"/>
    <w:rsid w:val="008B7F93"/>
    <w:rsid w:val="008C536E"/>
    <w:rsid w:val="008D0A16"/>
    <w:rsid w:val="008D4318"/>
    <w:rsid w:val="008F3EA8"/>
    <w:rsid w:val="008F6649"/>
    <w:rsid w:val="00901279"/>
    <w:rsid w:val="00907A28"/>
    <w:rsid w:val="00925CA9"/>
    <w:rsid w:val="00931249"/>
    <w:rsid w:val="00937F7D"/>
    <w:rsid w:val="0094263B"/>
    <w:rsid w:val="009476B7"/>
    <w:rsid w:val="00947F14"/>
    <w:rsid w:val="00951FC8"/>
    <w:rsid w:val="00952C0B"/>
    <w:rsid w:val="00953404"/>
    <w:rsid w:val="009641BE"/>
    <w:rsid w:val="00974A0D"/>
    <w:rsid w:val="009774A1"/>
    <w:rsid w:val="00977DAD"/>
    <w:rsid w:val="00977DF6"/>
    <w:rsid w:val="009813F3"/>
    <w:rsid w:val="0098324B"/>
    <w:rsid w:val="00984359"/>
    <w:rsid w:val="00984556"/>
    <w:rsid w:val="009865F6"/>
    <w:rsid w:val="009908C1"/>
    <w:rsid w:val="009914EE"/>
    <w:rsid w:val="009A0CCE"/>
    <w:rsid w:val="009A12B8"/>
    <w:rsid w:val="009A3ED6"/>
    <w:rsid w:val="009A4EB4"/>
    <w:rsid w:val="009A6B67"/>
    <w:rsid w:val="009A7F6D"/>
    <w:rsid w:val="009B1678"/>
    <w:rsid w:val="009B2D7F"/>
    <w:rsid w:val="009B7566"/>
    <w:rsid w:val="009C395E"/>
    <w:rsid w:val="009C539A"/>
    <w:rsid w:val="009D0249"/>
    <w:rsid w:val="009D02D9"/>
    <w:rsid w:val="009D0E1E"/>
    <w:rsid w:val="009D786D"/>
    <w:rsid w:val="009E19A9"/>
    <w:rsid w:val="009E2D05"/>
    <w:rsid w:val="009E4D34"/>
    <w:rsid w:val="00A028A4"/>
    <w:rsid w:val="00A02A8A"/>
    <w:rsid w:val="00A036AE"/>
    <w:rsid w:val="00A045A2"/>
    <w:rsid w:val="00A05A9A"/>
    <w:rsid w:val="00A12E26"/>
    <w:rsid w:val="00A17F38"/>
    <w:rsid w:val="00A25153"/>
    <w:rsid w:val="00A2751A"/>
    <w:rsid w:val="00A372ED"/>
    <w:rsid w:val="00A37BA4"/>
    <w:rsid w:val="00A429B3"/>
    <w:rsid w:val="00A56E9C"/>
    <w:rsid w:val="00A63899"/>
    <w:rsid w:val="00A651FD"/>
    <w:rsid w:val="00A66705"/>
    <w:rsid w:val="00A67D26"/>
    <w:rsid w:val="00A7053A"/>
    <w:rsid w:val="00A70B3D"/>
    <w:rsid w:val="00A72C25"/>
    <w:rsid w:val="00A758D8"/>
    <w:rsid w:val="00A854B1"/>
    <w:rsid w:val="00A906B9"/>
    <w:rsid w:val="00A92740"/>
    <w:rsid w:val="00A93AA9"/>
    <w:rsid w:val="00AA2EEE"/>
    <w:rsid w:val="00AA4322"/>
    <w:rsid w:val="00AA73CE"/>
    <w:rsid w:val="00AB5962"/>
    <w:rsid w:val="00AC1746"/>
    <w:rsid w:val="00AC48A5"/>
    <w:rsid w:val="00AD2330"/>
    <w:rsid w:val="00AE013A"/>
    <w:rsid w:val="00AE68F7"/>
    <w:rsid w:val="00AF1887"/>
    <w:rsid w:val="00AF27DE"/>
    <w:rsid w:val="00B028F4"/>
    <w:rsid w:val="00B06BFF"/>
    <w:rsid w:val="00B10861"/>
    <w:rsid w:val="00B1224E"/>
    <w:rsid w:val="00B22CB9"/>
    <w:rsid w:val="00B25FED"/>
    <w:rsid w:val="00B30452"/>
    <w:rsid w:val="00B35D6A"/>
    <w:rsid w:val="00B3661B"/>
    <w:rsid w:val="00B45B18"/>
    <w:rsid w:val="00B4604C"/>
    <w:rsid w:val="00B606D2"/>
    <w:rsid w:val="00B632E2"/>
    <w:rsid w:val="00B66107"/>
    <w:rsid w:val="00B72239"/>
    <w:rsid w:val="00B73C3A"/>
    <w:rsid w:val="00B947DF"/>
    <w:rsid w:val="00B961B5"/>
    <w:rsid w:val="00BA365E"/>
    <w:rsid w:val="00BA7050"/>
    <w:rsid w:val="00BB2B76"/>
    <w:rsid w:val="00BC76CE"/>
    <w:rsid w:val="00BC7DC2"/>
    <w:rsid w:val="00BD4A05"/>
    <w:rsid w:val="00BD4E00"/>
    <w:rsid w:val="00BE2D2E"/>
    <w:rsid w:val="00BE4924"/>
    <w:rsid w:val="00BE579D"/>
    <w:rsid w:val="00BE6AB5"/>
    <w:rsid w:val="00BF6DA6"/>
    <w:rsid w:val="00C04C2A"/>
    <w:rsid w:val="00C074A1"/>
    <w:rsid w:val="00C10DD8"/>
    <w:rsid w:val="00C16DFD"/>
    <w:rsid w:val="00C17C70"/>
    <w:rsid w:val="00C22507"/>
    <w:rsid w:val="00C23529"/>
    <w:rsid w:val="00C2650F"/>
    <w:rsid w:val="00C265BB"/>
    <w:rsid w:val="00C27333"/>
    <w:rsid w:val="00C33C2A"/>
    <w:rsid w:val="00C51A68"/>
    <w:rsid w:val="00C54AE2"/>
    <w:rsid w:val="00C72271"/>
    <w:rsid w:val="00C81054"/>
    <w:rsid w:val="00C842DD"/>
    <w:rsid w:val="00C85442"/>
    <w:rsid w:val="00C95FF8"/>
    <w:rsid w:val="00CA404C"/>
    <w:rsid w:val="00CB205A"/>
    <w:rsid w:val="00CB75A0"/>
    <w:rsid w:val="00CC5042"/>
    <w:rsid w:val="00CD10E3"/>
    <w:rsid w:val="00CE0EB4"/>
    <w:rsid w:val="00CE20FA"/>
    <w:rsid w:val="00CE3C33"/>
    <w:rsid w:val="00CE5009"/>
    <w:rsid w:val="00CE5CF4"/>
    <w:rsid w:val="00CE7DA5"/>
    <w:rsid w:val="00CF23C6"/>
    <w:rsid w:val="00D03638"/>
    <w:rsid w:val="00D04E42"/>
    <w:rsid w:val="00D06100"/>
    <w:rsid w:val="00D11ED3"/>
    <w:rsid w:val="00D13414"/>
    <w:rsid w:val="00D145B6"/>
    <w:rsid w:val="00D21327"/>
    <w:rsid w:val="00D30F23"/>
    <w:rsid w:val="00D32AE5"/>
    <w:rsid w:val="00D4315D"/>
    <w:rsid w:val="00D44BB9"/>
    <w:rsid w:val="00D45F19"/>
    <w:rsid w:val="00D50E88"/>
    <w:rsid w:val="00D634C5"/>
    <w:rsid w:val="00D72321"/>
    <w:rsid w:val="00D82236"/>
    <w:rsid w:val="00D8414D"/>
    <w:rsid w:val="00D84B2F"/>
    <w:rsid w:val="00D91AE9"/>
    <w:rsid w:val="00D92E14"/>
    <w:rsid w:val="00D937C5"/>
    <w:rsid w:val="00DA447C"/>
    <w:rsid w:val="00DB49F5"/>
    <w:rsid w:val="00DB500B"/>
    <w:rsid w:val="00DB5935"/>
    <w:rsid w:val="00DB5E48"/>
    <w:rsid w:val="00DB614E"/>
    <w:rsid w:val="00DC0801"/>
    <w:rsid w:val="00DC348C"/>
    <w:rsid w:val="00DC36AA"/>
    <w:rsid w:val="00DC3859"/>
    <w:rsid w:val="00DD1974"/>
    <w:rsid w:val="00DD35F5"/>
    <w:rsid w:val="00DE2515"/>
    <w:rsid w:val="00DE3196"/>
    <w:rsid w:val="00DE4F25"/>
    <w:rsid w:val="00DE5F81"/>
    <w:rsid w:val="00DE7267"/>
    <w:rsid w:val="00DE765D"/>
    <w:rsid w:val="00DE7B4C"/>
    <w:rsid w:val="00DF1943"/>
    <w:rsid w:val="00DF5E59"/>
    <w:rsid w:val="00DF75D1"/>
    <w:rsid w:val="00E00D2B"/>
    <w:rsid w:val="00E01A19"/>
    <w:rsid w:val="00E14C78"/>
    <w:rsid w:val="00E17C60"/>
    <w:rsid w:val="00E21912"/>
    <w:rsid w:val="00E24757"/>
    <w:rsid w:val="00E37F8A"/>
    <w:rsid w:val="00E52BBA"/>
    <w:rsid w:val="00E621F0"/>
    <w:rsid w:val="00E6609A"/>
    <w:rsid w:val="00E6628B"/>
    <w:rsid w:val="00E665E6"/>
    <w:rsid w:val="00E66714"/>
    <w:rsid w:val="00E67A16"/>
    <w:rsid w:val="00E740A7"/>
    <w:rsid w:val="00E8412B"/>
    <w:rsid w:val="00E937B7"/>
    <w:rsid w:val="00EA593D"/>
    <w:rsid w:val="00EB18DA"/>
    <w:rsid w:val="00EB4794"/>
    <w:rsid w:val="00EC09F5"/>
    <w:rsid w:val="00EC1F62"/>
    <w:rsid w:val="00EC2F3F"/>
    <w:rsid w:val="00EC5820"/>
    <w:rsid w:val="00EC7E21"/>
    <w:rsid w:val="00ED0CE9"/>
    <w:rsid w:val="00ED6269"/>
    <w:rsid w:val="00ED6867"/>
    <w:rsid w:val="00ED705E"/>
    <w:rsid w:val="00EE232C"/>
    <w:rsid w:val="00EF50E7"/>
    <w:rsid w:val="00EF73FD"/>
    <w:rsid w:val="00F078BF"/>
    <w:rsid w:val="00F10E71"/>
    <w:rsid w:val="00F11BB7"/>
    <w:rsid w:val="00F17E61"/>
    <w:rsid w:val="00F34F20"/>
    <w:rsid w:val="00F4001F"/>
    <w:rsid w:val="00F43D66"/>
    <w:rsid w:val="00F45917"/>
    <w:rsid w:val="00F51CE8"/>
    <w:rsid w:val="00F55962"/>
    <w:rsid w:val="00F65D47"/>
    <w:rsid w:val="00F732DD"/>
    <w:rsid w:val="00F77A25"/>
    <w:rsid w:val="00F77E2F"/>
    <w:rsid w:val="00F8015B"/>
    <w:rsid w:val="00F819CD"/>
    <w:rsid w:val="00F83011"/>
    <w:rsid w:val="00F846B4"/>
    <w:rsid w:val="00F87BFB"/>
    <w:rsid w:val="00F90F9E"/>
    <w:rsid w:val="00F91AA8"/>
    <w:rsid w:val="00F93261"/>
    <w:rsid w:val="00F93BD6"/>
    <w:rsid w:val="00F95B6E"/>
    <w:rsid w:val="00F96D91"/>
    <w:rsid w:val="00F97D4D"/>
    <w:rsid w:val="00FA03C8"/>
    <w:rsid w:val="00FA0C23"/>
    <w:rsid w:val="00FA5A75"/>
    <w:rsid w:val="00FA6209"/>
    <w:rsid w:val="00FA66A5"/>
    <w:rsid w:val="00FB04E2"/>
    <w:rsid w:val="00FC28A1"/>
    <w:rsid w:val="00FC37F5"/>
    <w:rsid w:val="00FD0A0D"/>
    <w:rsid w:val="00FD5E92"/>
    <w:rsid w:val="00FE0FB2"/>
    <w:rsid w:val="00FE1279"/>
    <w:rsid w:val="00FE482B"/>
    <w:rsid w:val="00FE5C2D"/>
    <w:rsid w:val="00FF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D05258"/>
  <w15:chartTrackingRefBased/>
  <w15:docId w15:val="{6B2F6877-8198-4B83-8C15-04734B104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3391F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06100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06100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A7F6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A7F6D"/>
    <w:rPr>
      <w:i/>
      <w:iCs/>
      <w:color w:val="4472C4" w:themeColor="accent1"/>
      <w:sz w:val="24"/>
    </w:rPr>
  </w:style>
  <w:style w:type="character" w:styleId="Odkazjemn">
    <w:name w:val="Subtle Reference"/>
    <w:basedOn w:val="Standardnpsmoodstavce"/>
    <w:uiPriority w:val="31"/>
    <w:qFormat/>
    <w:rsid w:val="00F819CD"/>
    <w:rPr>
      <w:smallCaps/>
      <w:color w:val="5A5A5A" w:themeColor="text1" w:themeTint="A5"/>
    </w:rPr>
  </w:style>
  <w:style w:type="character" w:styleId="Nzevknihy">
    <w:name w:val="Book Title"/>
    <w:basedOn w:val="Standardnpsmoodstavce"/>
    <w:uiPriority w:val="33"/>
    <w:qFormat/>
    <w:rsid w:val="00F819CD"/>
    <w:rPr>
      <w:b/>
      <w:bCs/>
      <w:i/>
      <w:iCs/>
      <w:spacing w:val="5"/>
    </w:rPr>
  </w:style>
  <w:style w:type="character" w:styleId="KdHTML">
    <w:name w:val="HTML Code"/>
    <w:basedOn w:val="Standardnpsmoodstavce"/>
    <w:uiPriority w:val="99"/>
    <w:semiHidden/>
    <w:unhideWhenUsed/>
    <w:rsid w:val="00106BCE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Standardnpsmoodstavce"/>
    <w:rsid w:val="00106BCE"/>
  </w:style>
  <w:style w:type="character" w:customStyle="1" w:styleId="na">
    <w:name w:val="na"/>
    <w:basedOn w:val="Standardnpsmoodstavce"/>
    <w:rsid w:val="00106BCE"/>
  </w:style>
  <w:style w:type="character" w:customStyle="1" w:styleId="s">
    <w:name w:val="s"/>
    <w:basedOn w:val="Standardnpsmoodstavce"/>
    <w:rsid w:val="00106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\Downloads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A8D56175ADA47C5AAB99D691A00414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218E4BB-358E-423C-BACB-2939D371350E}"/>
      </w:docPartPr>
      <w:docPartBody>
        <w:p w:rsidR="00624D3C" w:rsidRDefault="00221EE2">
          <w:pPr>
            <w:pStyle w:val="3A8D56175ADA47C5AAB99D691A004141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6ADD0D4FFCF746609358B5852C829F9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AA64E882-DC47-4B19-9E71-C4C16FD013AB}"/>
      </w:docPartPr>
      <w:docPartBody>
        <w:p w:rsidR="00624D3C" w:rsidRDefault="00221EE2">
          <w:pPr>
            <w:pStyle w:val="6ADD0D4FFCF746609358B5852C829F9C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D3C"/>
    <w:rsid w:val="00030682"/>
    <w:rsid w:val="00221EE2"/>
    <w:rsid w:val="00256889"/>
    <w:rsid w:val="002D52DC"/>
    <w:rsid w:val="00383E1D"/>
    <w:rsid w:val="00421455"/>
    <w:rsid w:val="004E0A8F"/>
    <w:rsid w:val="00624D3C"/>
    <w:rsid w:val="0090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3A8D56175ADA47C5AAB99D691A004141">
    <w:name w:val="3A8D56175ADA47C5AAB99D691A004141"/>
  </w:style>
  <w:style w:type="paragraph" w:customStyle="1" w:styleId="6ADD0D4FFCF746609358B5852C829F9C">
    <w:name w:val="6ADD0D4FFCF746609358B5852C829F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2ab9d06-06ff-47fc-9f40-af25ddec17d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Goo23</b:Tag>
    <b:SourceType>InternetSite</b:SourceType>
    <b:Guid>{C3F78650-0314-4EB3-923A-4FC0415CAAE2}</b:Guid>
    <b:Author>
      <b:Author>
        <b:Corporate>Google</b:Corporate>
      </b:Author>
    </b:Author>
    <b:Title>seo-starter-guide</b:Title>
    <b:InternetSiteTitle>https://developers.google.com</b:InternetSiteTitle>
    <b:Year>2023</b:Year>
    <b:Month>Březen</b:Month>
    <b:Day>21</b:Day>
    <b:YearAccessed>2023</b:YearAccessed>
    <b:MonthAccessed>Březen</b:MonthAccessed>
    <b:DayAccessed>23</b:DayAccessed>
    <b:URL>https://developers.google.com/search/docs/fundamentals/seo-starter-guide</b:URL>
    <b:RefOrder>1</b:RefOrder>
  </b:Source>
  <b:Source>
    <b:Tag>Gab22</b:Tag>
    <b:SourceType>InternetSite</b:SourceType>
    <b:Guid>{5D8D81F3-99C0-48B6-B7DB-0A7D5E66F571}</b:Guid>
    <b:Author>
      <b:Author>
        <b:NameList>
          <b:Person>
            <b:Last>Koščová</b:Last>
            <b:First>Gabka</b:First>
          </b:Person>
        </b:NameList>
      </b:Author>
    </b:Author>
    <b:Title>Co je on-page SEO + důležité on-page faktory (2023)</b:Title>
    <b:InternetSiteTitle>Marketing Miner</b:InternetSiteTitle>
    <b:Year>2022</b:Year>
    <b:Month>Září</b:Month>
    <b:Day>8</b:Day>
    <b:YearAccessed>2023</b:YearAccessed>
    <b:MonthAccessed>Březen</b:MonthAccessed>
    <b:DayAccessed>24</b:DayAccessed>
    <b:URL>https://www.marketingminer.com/cs/blog/on-page-seo.html</b:URL>
    <b:RefOrder>2</b:RefOrder>
  </b:Source>
  <b:Source>
    <b:Tag>Sez23</b:Tag>
    <b:SourceType>InternetSite</b:SourceType>
    <b:Guid>{B079010A-AE52-4DC2-8918-E075077C1CFB}</b:Guid>
    <b:Author>
      <b:Author>
        <b:Corporate>Seznam.cz</b:Corporate>
      </b:Author>
    </b:Author>
    <b:Title>Fulltextové vyhledávání</b:Title>
    <b:InternetSiteTitle>Seznam Nápověda</b:InternetSiteTitle>
    <b:YearAccessed>2023</b:YearAccessed>
    <b:MonthAccessed>Březen</b:MonthAccessed>
    <b:DayAccessed>23</b:DayAccessed>
    <b:URL>https://napoveda.seznam.cz/cz/fulltext-hledani-v-internetu/uvod-do-vyhledavani/</b:URL>
    <b:RefOrder>8</b:RefOrder>
  </b:Source>
  <b:Source>
    <b:Tag>Goo231</b:Tag>
    <b:SourceType>InternetSite</b:SourceType>
    <b:Guid>{D1033270-E3A3-4B1C-B3DF-E1A8F102C524}</b:Guid>
    <b:Author>
      <b:Author>
        <b:Corporate>Google</b:Corporate>
      </b:Author>
    </b:Author>
    <b:Title>Zajistěte, aby vás zákazníci na internetu objevili</b:Title>
    <b:InternetSiteTitle>Digitální garáž</b:InternetSiteTitle>
    <b:YearAccessed>2023</b:YearAccessed>
    <b:MonthAccessed>Březen</b:MonthAccessed>
    <b:DayAccessed>26</b:DayAccessed>
    <b:URL>https://learndigital.withgoogle.com/digitalnigaraz/course/become-searchable-online</b:URL>
    <b:RefOrder>3</b:RefOrder>
  </b:Source>
  <b:Source>
    <b:Tag>Voj22</b:Tag>
    <b:SourceType>InternetSite</b:SourceType>
    <b:Guid>{D05FDF01-D226-409E-B8A3-37EF7F0793B1}</b:Guid>
    <b:Author>
      <b:Author>
        <b:NameList>
          <b:Person>
            <b:Last>Fiala</b:Last>
            <b:First>Vojtěch</b:First>
          </b:Person>
        </b:NameList>
      </b:Author>
    </b:Author>
    <b:Title>Co jsou Core Web Vitals a záleží na nich vůbec?</b:Title>
    <b:InternetSiteTitle>Digichef</b:InternetSiteTitle>
    <b:Year>2022</b:Year>
    <b:Month>Únor</b:Month>
    <b:Day>23</b:Day>
    <b:YearAccessed>2023</b:YearAccessed>
    <b:MonthAccessed>Březen</b:MonthAccessed>
    <b:DayAccessed>10</b:DayAccessed>
    <b:URL>https://digichef.cz/core-web-vitals</b:URL>
    <b:RefOrder>6</b:RefOrder>
  </b:Source>
  <b:Source>
    <b:Tag>Bil23</b:Tag>
    <b:SourceType>InternetSite</b:SourceType>
    <b:Guid>{3C0797B0-9473-4E28-876D-B45BBBF98557}</b:Guid>
    <b:Author>
      <b:Author>
        <b:NameList>
          <b:Person>
            <b:Last>Carlson</b:Last>
            <b:First>Billy</b:First>
          </b:Person>
        </b:NameList>
      </b:Author>
    </b:Author>
    <b:Title>Content-First Design: Let the Content Determine the Design</b:Title>
    <b:InternetSiteTitle>Balsamiq Wireframing Academy</b:InternetSiteTitle>
    <b:YearAccessed>2023</b:YearAccessed>
    <b:MonthAccessed>Duben</b:MonthAccessed>
    <b:DayAccessed>20</b:DayAccessed>
    <b:URL>https://balsamiq.com/learn/articles/content-first-design/</b:URL>
    <b:RefOrder>5</b:RefOrder>
  </b:Source>
  <b:Source>
    <b:Tag>Sho23</b:Tag>
    <b:SourceType>InternetSite</b:SourceType>
    <b:Guid>{B8D10FC5-B5F4-4E81-9796-769533B133CC}</b:Guid>
    <b:Author>
      <b:Author>
        <b:Corporate>Shoptet</b:Corporate>
      </b:Author>
    </b:Author>
    <b:Title>Black Hat SEO</b:Title>
    <b:InternetSiteTitle>Shoptet</b:InternetSiteTitle>
    <b:YearAccessed>2023</b:YearAccessed>
    <b:MonthAccessed>22</b:MonthAccessed>
    <b:DayAccessed>Duben</b:DayAccessed>
    <b:URL>https://www.shoptet.cz/slovnik-pojmu/black-hat-seo/</b:URL>
    <b:RefOrder>7</b:RefOrder>
  </b:Source>
  <b:Source>
    <b:Tag>Gab221</b:Tag>
    <b:SourceType>InternetSite</b:SourceType>
    <b:Guid>{FA01A19A-144A-4A19-9612-54D9FAF2E573}</b:Guid>
    <b:Author>
      <b:Author>
        <b:NameList>
          <b:Person>
            <b:Last>Koščová</b:Last>
            <b:First>Gabka</b:First>
          </b:Person>
        </b:NameList>
      </b:Author>
    </b:Author>
    <b:Title>Copywriting z pohledu SEO krok za krokem</b:Title>
    <b:InternetSiteTitle>Marketing Miner</b:InternetSiteTitle>
    <b:Year>2022</b:Year>
    <b:Month>Říjen</b:Month>
    <b:Day>17</b:Day>
    <b:YearAccessed>2023</b:YearAccessed>
    <b:MonthAccessed>Duben</b:MonthAccessed>
    <b:DayAccessed>20</b:DayAccessed>
    <b:URL>https://www.marketingminer.com/cs/blog/seo-copywriting.html</b:URL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6D17D72DADD2048B4A174645749CC6F" ma:contentTypeVersion="9" ma:contentTypeDescription="Vytvoří nový dokument" ma:contentTypeScope="" ma:versionID="bc4fadfa96274ce3e89c58e473ed477d">
  <xsd:schema xmlns:xsd="http://www.w3.org/2001/XMLSchema" xmlns:xs="http://www.w3.org/2001/XMLSchema" xmlns:p="http://schemas.microsoft.com/office/2006/metadata/properties" xmlns:ns3="e2ab9d06-06ff-47fc-9f40-af25ddec17dc" xmlns:ns4="260442f4-1979-4cee-978e-d642e7cca6d4" targetNamespace="http://schemas.microsoft.com/office/2006/metadata/properties" ma:root="true" ma:fieldsID="0c8d4431e123d99d96984ac9fd313e77" ns3:_="" ns4:_="">
    <xsd:import namespace="e2ab9d06-06ff-47fc-9f40-af25ddec17dc"/>
    <xsd:import namespace="260442f4-1979-4cee-978e-d642e7cca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ab9d06-06ff-47fc-9f40-af25ddec17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442f4-1979-4cee-978e-d642e7cca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7FE4E1-216D-428A-9BB6-765F9212AD77}">
  <ds:schemaRefs>
    <ds:schemaRef ds:uri="http://schemas.microsoft.com/office/infopath/2007/PartnerControls"/>
    <ds:schemaRef ds:uri="e2ab9d06-06ff-47fc-9f40-af25ddec17dc"/>
    <ds:schemaRef ds:uri="260442f4-1979-4cee-978e-d642e7cca6d4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55A5A43-102B-4BD2-9155-D9D291B80F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A1187B-B8C3-4C58-BA0A-17331B44369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502D1D-BF10-4B00-B701-A6C6DB0ECE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ab9d06-06ff-47fc-9f40-af25ddec17dc"/>
    <ds:schemaRef ds:uri="260442f4-1979-4cee-978e-d642e7cca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</Template>
  <TotalTime>2437</TotalTime>
  <Pages>24</Pages>
  <Words>3749</Words>
  <Characters>22123</Characters>
  <Application>Microsoft Office Word</Application>
  <DocSecurity>0</DocSecurity>
  <Lines>184</Lines>
  <Paragraphs>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On site SEO</vt:lpstr>
    </vt:vector>
  </TitlesOfParts>
  <Company/>
  <LinksUpToDate>false</LinksUpToDate>
  <CharactersWithSpaces>25821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 site SEO</dc:title>
  <dc:subject/>
  <dc:creator>Tomáš Pacák</dc:creator>
  <cp:keywords/>
  <dc:description/>
  <cp:lastModifiedBy>Pacák Tomáš (2020)</cp:lastModifiedBy>
  <cp:revision>53</cp:revision>
  <cp:lastPrinted>2023-05-30T19:49:00Z</cp:lastPrinted>
  <dcterms:created xsi:type="dcterms:W3CDTF">2023-03-26T19:47:00Z</dcterms:created>
  <dcterms:modified xsi:type="dcterms:W3CDTF">2023-05-30T19:52:00Z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0x01010066D17D72DADD2048B4A174645749CC6F</vt:lpwstr>
  </property>
</Properties>
</file>